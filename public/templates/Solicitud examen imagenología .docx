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pPr w:leftFromText="180" w:rightFromText="180" w:vertAnchor="page" w:horzAnchor="margin" w:tblpY="1712"/>
        <w:tblW w:w="10946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2265"/>
        <w:gridCol w:w="2127"/>
        <w:gridCol w:w="6554"/>
      </w:tblGrid>
      <w:tr w:rsidR="00830686" w:rsidRPr="00397B2D" w14:paraId="723BE9B3" w14:textId="77777777" w:rsidTr="00397B2D">
        <w:trPr>
          <w:trHeight w:val="576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E33382" w14:textId="00B85202" w:rsidR="00830686" w:rsidRPr="00CB082B" w:rsidRDefault="00991EC5" w:rsidP="00397B2D">
            <w:pPr>
              <w:pStyle w:val="Ttulo1"/>
              <w:rPr>
                <w:rFonts w:ascii="Times New Roman" w:hAnsi="Times New Roman" w:cs="Times New Roman"/>
                <w:lang w:val="es-ES"/>
              </w:rPr>
            </w:pPr>
            <w:r w:rsidRPr="00CB082B">
              <w:rPr>
                <w:rFonts w:ascii="Times New Roman" w:hAnsi="Times New Roman" w:cs="Times New Roman"/>
                <w:lang w:val="es-ES"/>
              </w:rPr>
              <w:t>SOLICITUD DE EXÁMENES IMAGENOL</w:t>
            </w:r>
            <w:r w:rsidR="00DB7B61" w:rsidRPr="00CB082B">
              <w:rPr>
                <w:rFonts w:ascii="Times New Roman" w:hAnsi="Times New Roman" w:cs="Times New Roman"/>
                <w:lang w:val="es-ES"/>
              </w:rPr>
              <w:t>o</w:t>
            </w:r>
            <w:r w:rsidRPr="00CB082B">
              <w:rPr>
                <w:rFonts w:ascii="Times New Roman" w:hAnsi="Times New Roman" w:cs="Times New Roman"/>
                <w:lang w:val="es-ES"/>
              </w:rPr>
              <w:t>GÍA</w:t>
            </w:r>
          </w:p>
        </w:tc>
      </w:tr>
      <w:tr w:rsidR="00830686" w:rsidRPr="00397B2D" w14:paraId="51B9CC9B" w14:textId="77777777" w:rsidTr="00397B2D">
        <w:trPr>
          <w:trHeight w:val="230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7F81724F" w14:textId="280F962E" w:rsidR="00991EC5" w:rsidRPr="00CB082B" w:rsidRDefault="002032E3" w:rsidP="00397B2D">
            <w:pPr>
              <w:pStyle w:val="SectionHeading"/>
              <w:rPr>
                <w:rFonts w:ascii="Times New Roman" w:hAnsi="Times New Roman" w:cs="Times New Roman"/>
                <w:lang w:val="es-CL"/>
              </w:rPr>
            </w:pP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7EC6F8F6" wp14:editId="3249F246">
                      <wp:simplePos x="0" y="0"/>
                      <wp:positionH relativeFrom="column">
                        <wp:posOffset>3227070</wp:posOffset>
                      </wp:positionH>
                      <wp:positionV relativeFrom="paragraph">
                        <wp:posOffset>96520</wp:posOffset>
                      </wp:positionV>
                      <wp:extent cx="142875" cy="123825"/>
                      <wp:effectExtent l="0" t="0" r="9525" b="9525"/>
                      <wp:wrapNone/>
                      <wp:docPr id="1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1C02" id="Rectangle 4" o:spid="_x0000_s1026" style="position:absolute;margin-left:254.1pt;margin-top:7.6pt;width:11.25pt;height:9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"/>
                  </w:pict>
                </mc:Fallback>
              </mc:AlternateContent>
            </w: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59E0397A" wp14:editId="0A09D331">
                      <wp:simplePos x="0" y="0"/>
                      <wp:positionH relativeFrom="column">
                        <wp:posOffset>2040255</wp:posOffset>
                      </wp:positionH>
                      <wp:positionV relativeFrom="paragraph">
                        <wp:posOffset>102235</wp:posOffset>
                      </wp:positionV>
                      <wp:extent cx="142875" cy="123825"/>
                      <wp:effectExtent l="0" t="0" r="9525" b="9525"/>
                      <wp:wrapNone/>
                      <wp:docPr id="1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0ECC1" id="Rectangle 3" o:spid="_x0000_s1026" style="position:absolute;margin-left:160.65pt;margin-top:8.05pt;width:11.25pt;height:9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"/>
                  </w:pict>
                </mc:Fallback>
              </mc:AlternateContent>
            </w: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35F7B86C" wp14:editId="7B6AD4DB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107950</wp:posOffset>
                      </wp:positionV>
                      <wp:extent cx="142875" cy="123825"/>
                      <wp:effectExtent l="0" t="0" r="9525" b="9525"/>
                      <wp:wrapNone/>
                      <wp:docPr id="1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68F195" id="Rectangle 2" o:spid="_x0000_s1026" style="position:absolute;margin-left:81.9pt;margin-top:8.5pt;width:11.25pt;height:9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"/>
                  </w:pict>
                </mc:Fallback>
              </mc:AlternateContent>
            </w:r>
          </w:p>
          <w:p w14:paraId="240B2B53" w14:textId="37191A13" w:rsidR="00515844" w:rsidRPr="00CB082B" w:rsidRDefault="002032E3" w:rsidP="00397B2D">
            <w:pPr>
              <w:pStyle w:val="SectionHeading"/>
              <w:spacing w:line="36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4C74DCA7" wp14:editId="3A41DFB0">
                      <wp:simplePos x="0" y="0"/>
                      <wp:positionH relativeFrom="column">
                        <wp:posOffset>4874895</wp:posOffset>
                      </wp:positionH>
                      <wp:positionV relativeFrom="paragraph">
                        <wp:posOffset>155575</wp:posOffset>
                      </wp:positionV>
                      <wp:extent cx="142875" cy="123825"/>
                      <wp:effectExtent l="0" t="0" r="9525" b="9525"/>
                      <wp:wrapNone/>
                      <wp:docPr id="9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6396CC" id="Rectangle 6" o:spid="_x0000_s1026" style="position:absolute;margin-left:383.85pt;margin-top:12.25pt;width:11.25pt;height:9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"/>
                  </w:pict>
                </mc:Fallback>
              </mc:AlternateContent>
            </w: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0C2F47CB" wp14:editId="0CE1FCF5">
                      <wp:simplePos x="0" y="0"/>
                      <wp:positionH relativeFrom="column">
                        <wp:posOffset>3711575</wp:posOffset>
                      </wp:positionH>
                      <wp:positionV relativeFrom="paragraph">
                        <wp:posOffset>155575</wp:posOffset>
                      </wp:positionV>
                      <wp:extent cx="142875" cy="123825"/>
                      <wp:effectExtent l="0" t="0" r="9525" b="9525"/>
                      <wp:wrapNone/>
                      <wp:docPr id="8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B20BDC" id="Rectangle 5" o:spid="_x0000_s1026" style="position:absolute;margin-left:292.25pt;margin-top:12.25pt;width:11.25pt;height:9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"/>
                  </w:pict>
                </mc:Fallback>
              </mc:AlternateContent>
            </w: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54B1FE0C" wp14:editId="4B6BF14B">
                      <wp:simplePos x="0" y="0"/>
                      <wp:positionH relativeFrom="column">
                        <wp:posOffset>5851525</wp:posOffset>
                      </wp:positionH>
                      <wp:positionV relativeFrom="paragraph">
                        <wp:posOffset>155575</wp:posOffset>
                      </wp:positionV>
                      <wp:extent cx="142875" cy="123825"/>
                      <wp:effectExtent l="0" t="0" r="9525" b="952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0FF7DE" id="Rectangle 7" o:spid="_x0000_s1026" style="position:absolute;margin-left:460.75pt;margin-top:12.25pt;width:11.25pt;height:9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"/>
                  </w:pict>
                </mc:Fallback>
              </mc:AlternateContent>
            </w:r>
            <w:r w:rsidR="00991EC5" w:rsidRPr="00CB082B">
              <w:rPr>
                <w:rFonts w:ascii="Times New Roman" w:hAnsi="Times New Roman" w:cs="Times New Roman"/>
                <w:lang w:val="es-CL"/>
              </w:rPr>
              <w:t xml:space="preserve">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>PROCEDENCIA:</w:t>
            </w:r>
            <w:r w:rsidR="00515844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    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 </w:t>
            </w:r>
            <w:r w:rsidR="00515844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</w:t>
            </w:r>
            <w:r w:rsidR="00D328D5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</w:t>
            </w:r>
            <w:r w:rsidR="00991EC5" w:rsidRPr="00CB082B">
              <w:rPr>
                <w:rFonts w:ascii="Times New Roman" w:hAnsi="Times New Roman" w:cs="Times New Roman"/>
                <w:lang w:val="es-CL"/>
              </w:rPr>
              <w:t>Policlínico</w:t>
            </w:r>
            <w:r w:rsidR="00515844" w:rsidRPr="00CB082B">
              <w:rPr>
                <w:rFonts w:ascii="Times New Roman" w:hAnsi="Times New Roman" w:cs="Times New Roman"/>
                <w:lang w:val="es-CL"/>
              </w:rPr>
              <w:t xml:space="preserve">  </w:t>
            </w:r>
            <w:r w:rsidR="00991EC5" w:rsidRPr="00CB082B">
              <w:rPr>
                <w:rFonts w:ascii="Times New Roman" w:hAnsi="Times New Roman" w:cs="Times New Roman"/>
                <w:lang w:val="es-CL"/>
              </w:rPr>
              <w:t xml:space="preserve">     </w:t>
            </w:r>
            <w:r w:rsidR="00515844" w:rsidRPr="00CB082B">
              <w:rPr>
                <w:rFonts w:ascii="Times New Roman" w:hAnsi="Times New Roman" w:cs="Times New Roman"/>
                <w:lang w:val="es-CL"/>
              </w:rPr>
              <w:t xml:space="preserve">  </w:t>
            </w:r>
            <w:r w:rsidR="00991EC5" w:rsidRPr="00CB082B">
              <w:rPr>
                <w:rFonts w:ascii="Times New Roman" w:hAnsi="Times New Roman" w:cs="Times New Roman"/>
                <w:lang w:val="es-CL"/>
              </w:rPr>
              <w:t xml:space="preserve">Hospitalizado </w:t>
            </w:r>
            <w:r w:rsidR="00515844" w:rsidRPr="00CB082B">
              <w:rPr>
                <w:rFonts w:ascii="Times New Roman" w:hAnsi="Times New Roman" w:cs="Times New Roman"/>
                <w:lang w:val="es-CL"/>
              </w:rPr>
              <w:t xml:space="preserve">   </w:t>
            </w:r>
            <w:r w:rsidR="00991EC5" w:rsidRPr="00CB082B">
              <w:rPr>
                <w:rFonts w:ascii="Times New Roman" w:hAnsi="Times New Roman" w:cs="Times New Roman"/>
                <w:lang w:val="es-CL"/>
              </w:rPr>
              <w:t xml:space="preserve">    </w:t>
            </w:r>
            <w:r w:rsidR="00515844" w:rsidRPr="00CB082B">
              <w:rPr>
                <w:rFonts w:ascii="Times New Roman" w:hAnsi="Times New Roman" w:cs="Times New Roman"/>
                <w:lang w:val="es-CL"/>
              </w:rPr>
              <w:t xml:space="preserve"> </w:t>
            </w:r>
            <w:r w:rsidR="00991EC5" w:rsidRPr="00CB082B">
              <w:rPr>
                <w:rFonts w:ascii="Times New Roman" w:hAnsi="Times New Roman" w:cs="Times New Roman"/>
                <w:lang w:val="es-CL"/>
              </w:rPr>
              <w:t xml:space="preserve">Urgencia      </w:t>
            </w:r>
          </w:p>
          <w:p w14:paraId="5B89D4E9" w14:textId="052F17DF" w:rsidR="00515844" w:rsidRPr="00CB082B" w:rsidRDefault="0025613A" w:rsidP="00397B2D">
            <w:pPr>
              <w:pStyle w:val="SectionHeading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CB082B">
              <w:rPr>
                <w:rFonts w:ascii="Times New Roman" w:hAnsi="Times New Roman" w:cs="Times New Roman"/>
                <w:lang w:val="es-CL"/>
              </w:rPr>
              <w:t xml:space="preserve"> </w:t>
            </w:r>
            <w:r w:rsidR="00DB7B61" w:rsidRPr="00CB082B">
              <w:rPr>
                <w:rFonts w:ascii="Times New Roman" w:hAnsi="Times New Roman" w:cs="Times New Roman"/>
                <w:lang w:val="es-CL"/>
              </w:rPr>
              <w:t>Fecha de solicitud</w:t>
            </w:r>
            <w:r w:rsidR="00647072">
              <w:rPr>
                <w:rFonts w:ascii="Times New Roman" w:hAnsi="Times New Roman" w:cs="Times New Roman"/>
                <w:lang w:val="es-CL"/>
              </w:rPr>
              <w:t xml:space="preserve">: </w:t>
            </w:r>
            <w:r w:rsidR="00647072" w:rsidRPr="00647072">
              <w:rPr>
                <w:rFonts w:ascii="Times New Roman" w:hAnsi="Times New Roman" w:cs="Times New Roman"/>
                <w:b/>
                <w:bCs/>
                <w:lang w:val="es-CL"/>
              </w:rPr>
              <w:t>{{fecha_actual}}</w:t>
            </w:r>
            <w:r w:rsidR="00DB7B61" w:rsidRPr="00CB082B">
              <w:rPr>
                <w:rFonts w:ascii="Times New Roman" w:hAnsi="Times New Roman" w:cs="Times New Roman"/>
                <w:lang w:val="es-CL"/>
              </w:rPr>
              <w:t xml:space="preserve">                                        </w:t>
            </w:r>
            <w:r w:rsidR="00515844" w:rsidRPr="00CB082B">
              <w:rPr>
                <w:rFonts w:ascii="Times New Roman" w:hAnsi="Times New Roman" w:cs="Times New Roman"/>
                <w:lang w:val="es-CL"/>
              </w:rPr>
              <w:t xml:space="preserve">           </w:t>
            </w:r>
            <w:r w:rsidR="00EF04C5" w:rsidRPr="00CB082B">
              <w:rPr>
                <w:rFonts w:ascii="Times New Roman" w:hAnsi="Times New Roman" w:cs="Times New Roman"/>
                <w:lang w:val="es-CL"/>
              </w:rPr>
              <w:t xml:space="preserve"> 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>FONASA</w:t>
            </w:r>
            <w:r w:rsidR="00457B24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</w:t>
            </w:r>
            <w:r w:rsidR="00991EC5" w:rsidRPr="00CB082B">
              <w:rPr>
                <w:rFonts w:ascii="Times New Roman" w:hAnsi="Times New Roman" w:cs="Times New Roman"/>
                <w:b/>
                <w:bCs/>
                <w:u w:val="single"/>
                <w:lang w:val="es-CL"/>
              </w:rPr>
              <w:t xml:space="preserve">   </w:t>
            </w:r>
            <w:r w:rsidR="007647D8" w:rsidRPr="00CB082B">
              <w:rPr>
                <w:rFonts w:ascii="Times New Roman" w:hAnsi="Times New Roman" w:cs="Times New Roman"/>
                <w:b/>
                <w:bCs/>
                <w:u w:val="single"/>
                <w:lang w:val="es-CL"/>
              </w:rPr>
              <w:t xml:space="preserve">  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   </w:t>
            </w:r>
            <w:r w:rsidR="007647D8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</w:t>
            </w:r>
            <w:r w:rsidR="00515844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 </w:t>
            </w:r>
            <w:r w:rsidR="00457B24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      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ISAPRE    </w:t>
            </w:r>
            <w:r w:rsidR="00515844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 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</w:t>
            </w:r>
            <w:r w:rsidR="00EF04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 xml:space="preserve">          </w:t>
            </w:r>
            <w:r w:rsidR="00991EC5" w:rsidRPr="00CB082B">
              <w:rPr>
                <w:rFonts w:ascii="Times New Roman" w:hAnsi="Times New Roman" w:cs="Times New Roman"/>
                <w:b/>
                <w:bCs/>
                <w:lang w:val="es-CL"/>
              </w:rPr>
              <w:t>PRAIS</w:t>
            </w:r>
          </w:p>
        </w:tc>
      </w:tr>
      <w:tr w:rsidR="00830686" w14:paraId="5B5B4238" w14:textId="77777777" w:rsidTr="00397B2D">
        <w:trPr>
          <w:trHeight w:val="230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EB279B" w14:textId="3E1A1689" w:rsidR="00830686" w:rsidRPr="00CB082B" w:rsidRDefault="002032E3" w:rsidP="00397B2D">
            <w:pPr>
              <w:rPr>
                <w:rFonts w:ascii="Times New Roman" w:hAnsi="Times New Roman" w:cs="Times New Roman"/>
              </w:rPr>
            </w:pP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299" distR="114299" simplePos="0" relativeHeight="251652608" behindDoc="0" locked="0" layoutInCell="1" allowOverlap="1" wp14:anchorId="0714A969" wp14:editId="3EB3C87B">
                      <wp:simplePos x="0" y="0"/>
                      <wp:positionH relativeFrom="column">
                        <wp:posOffset>5340349</wp:posOffset>
                      </wp:positionH>
                      <wp:positionV relativeFrom="paragraph">
                        <wp:posOffset>-24765</wp:posOffset>
                      </wp:positionV>
                      <wp:extent cx="0" cy="184150"/>
                      <wp:effectExtent l="0" t="0" r="0" b="6350"/>
                      <wp:wrapNone/>
                      <wp:docPr id="6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 cmpd="sng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FCB2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420.5pt;margin-top:-1.95pt;width:0;height:14.5pt;z-index:2516526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" strokeweight=".25pt"/>
                  </w:pict>
                </mc:Fallback>
              </mc:AlternateContent>
            </w:r>
            <w:r w:rsidR="00991EC5" w:rsidRPr="002032E3">
              <w:rPr>
                <w:rFonts w:ascii="Times New Roman" w:hAnsi="Times New Roman" w:cs="Times New Roman"/>
                <w:lang w:val="es-CL"/>
              </w:rPr>
              <w:t>Nombre</w:t>
            </w:r>
            <w:r w:rsidR="00991EC5" w:rsidRPr="00CB082B">
              <w:rPr>
                <w:rFonts w:ascii="Times New Roman" w:hAnsi="Times New Roman" w:cs="Times New Roman"/>
              </w:rPr>
              <w:t xml:space="preserve"> </w:t>
            </w:r>
            <w:r w:rsidR="00991EC5" w:rsidRPr="002032E3">
              <w:rPr>
                <w:rFonts w:ascii="Times New Roman" w:hAnsi="Times New Roman" w:cs="Times New Roman"/>
                <w:lang w:val="es-CL"/>
              </w:rPr>
              <w:t>Completo</w:t>
            </w:r>
            <w:r w:rsidR="00991EC5" w:rsidRPr="00CB082B">
              <w:rPr>
                <w:rFonts w:ascii="Times New Roman" w:hAnsi="Times New Roman" w:cs="Times New Roman"/>
              </w:rPr>
              <w:t>:</w:t>
            </w:r>
            <w:r w:rsidR="00390E91" w:rsidRPr="00CB082B">
              <w:rPr>
                <w:rFonts w:ascii="Times New Roman" w:hAnsi="Times New Roman" w:cs="Times New Roman"/>
              </w:rPr>
              <w:t xml:space="preserve">     </w:t>
            </w:r>
            <w:r w:rsidR="008D4213" w:rsidRPr="006470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{{paciente_nombre}}</w:t>
            </w:r>
            <w:r w:rsidR="00390E91" w:rsidRPr="006470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</w:t>
            </w:r>
            <w:r w:rsidR="0035225B" w:rsidRPr="006470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</w:t>
            </w:r>
            <w:r w:rsidR="00390E91" w:rsidRPr="006470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390E91" w:rsidRPr="002032E3">
              <w:rPr>
                <w:rFonts w:ascii="Times New Roman" w:hAnsi="Times New Roman" w:cs="Times New Roman"/>
                <w:lang w:val="es-CL"/>
              </w:rPr>
              <w:t>Ficha</w:t>
            </w:r>
          </w:p>
        </w:tc>
      </w:tr>
      <w:tr w:rsidR="00830686" w:rsidRPr="00397B2D" w14:paraId="03BDA4EE" w14:textId="77777777" w:rsidTr="008D4213">
        <w:trPr>
          <w:trHeight w:val="230"/>
        </w:trPr>
        <w:tc>
          <w:tcPr>
            <w:tcW w:w="22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708412C" w14:textId="3ABB7DFE" w:rsidR="00830686" w:rsidRPr="00CB082B" w:rsidRDefault="00390E91" w:rsidP="00397B2D">
            <w:pPr>
              <w:rPr>
                <w:rFonts w:ascii="Times New Roman" w:hAnsi="Times New Roman" w:cs="Times New Roman"/>
              </w:rPr>
            </w:pPr>
            <w:r w:rsidRPr="00CB082B">
              <w:rPr>
                <w:rFonts w:ascii="Times New Roman" w:hAnsi="Times New Roman" w:cs="Times New Roman"/>
              </w:rPr>
              <w:t xml:space="preserve">Rut: </w:t>
            </w:r>
            <w:r w:rsidR="008D4213" w:rsidRPr="006470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{{paciente_rut}}</w:t>
            </w:r>
          </w:p>
        </w:tc>
        <w:tc>
          <w:tcPr>
            <w:tcW w:w="21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B92539" w14:textId="744DABEC" w:rsidR="00830686" w:rsidRPr="00CB082B" w:rsidRDefault="00390E91" w:rsidP="00397B2D">
            <w:pPr>
              <w:rPr>
                <w:rFonts w:ascii="Times New Roman" w:hAnsi="Times New Roman" w:cs="Times New Roman"/>
              </w:rPr>
            </w:pPr>
            <w:r w:rsidRPr="002032E3">
              <w:rPr>
                <w:rFonts w:ascii="Times New Roman" w:hAnsi="Times New Roman" w:cs="Times New Roman"/>
                <w:lang w:val="es-CL"/>
              </w:rPr>
              <w:t>Edad</w:t>
            </w:r>
            <w:r w:rsidRPr="008D4213">
              <w:rPr>
                <w:rFonts w:ascii="Times New Roman" w:hAnsi="Times New Roman" w:cs="Times New Roman"/>
              </w:rPr>
              <w:t>:</w:t>
            </w:r>
            <w:r w:rsidR="00647072">
              <w:rPr>
                <w:rFonts w:ascii="Times New Roman" w:hAnsi="Times New Roman" w:cs="Times New Roman"/>
              </w:rPr>
              <w:t xml:space="preserve"> </w:t>
            </w:r>
            <w:r w:rsidR="008D4213" w:rsidRPr="00647072">
              <w:rPr>
                <w:rFonts w:ascii="Times New Roman" w:hAnsi="Times New Roman" w:cs="Times New Roman"/>
                <w:b/>
                <w:bCs/>
              </w:rPr>
              <w:t>{{paciente_edad}}</w:t>
            </w:r>
          </w:p>
        </w:tc>
        <w:tc>
          <w:tcPr>
            <w:tcW w:w="65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D5FFA8" w14:textId="3D8830F3" w:rsidR="00830686" w:rsidRPr="00CB082B" w:rsidRDefault="002032E3" w:rsidP="00397B2D">
            <w:pPr>
              <w:rPr>
                <w:rFonts w:ascii="Times New Roman" w:hAnsi="Times New Roman" w:cs="Times New Roman"/>
                <w:lang w:val="es-CL"/>
              </w:rPr>
            </w:pP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299" distR="114299" simplePos="0" relativeHeight="251655680" behindDoc="0" locked="0" layoutInCell="1" allowOverlap="1" wp14:anchorId="121EFE63" wp14:editId="54322645">
                      <wp:simplePos x="0" y="0"/>
                      <wp:positionH relativeFrom="column">
                        <wp:posOffset>1093469</wp:posOffset>
                      </wp:positionH>
                      <wp:positionV relativeFrom="paragraph">
                        <wp:posOffset>-24765</wp:posOffset>
                      </wp:positionV>
                      <wp:extent cx="0" cy="184150"/>
                      <wp:effectExtent l="0" t="0" r="0" b="6350"/>
                      <wp:wrapNone/>
                      <wp:docPr id="5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 cmpd="sng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75A75" id="AutoShape 17" o:spid="_x0000_s1026" type="#_x0000_t32" style="position:absolute;margin-left:86.1pt;margin-top:-1.95pt;width:0;height:14.5pt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" strokeweight=".25pt"/>
                  </w:pict>
                </mc:Fallback>
              </mc:AlternateContent>
            </w: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A8ED9DC" wp14:editId="482FEB22">
                      <wp:simplePos x="0" y="0"/>
                      <wp:positionH relativeFrom="column">
                        <wp:posOffset>725805</wp:posOffset>
                      </wp:positionH>
                      <wp:positionV relativeFrom="paragraph">
                        <wp:posOffset>6985</wp:posOffset>
                      </wp:positionV>
                      <wp:extent cx="142875" cy="123825"/>
                      <wp:effectExtent l="0" t="0" r="9525" b="9525"/>
                      <wp:wrapNone/>
                      <wp:docPr id="2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337ECA" id="Rectangle 16" o:spid="_x0000_s1026" style="position:absolute;margin-left:57.15pt;margin-top:.55pt;width:11.25pt;height:9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"/>
                  </w:pict>
                </mc:Fallback>
              </mc:AlternateContent>
            </w:r>
            <w:r>
              <w:rPr>
                <w:noProof/>
                <w:lang w:val="es-CL" w:eastAsia="es-CL" w:bidi="ar-SA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0C58395D" wp14:editId="2F9D62C1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10795</wp:posOffset>
                      </wp:positionV>
                      <wp:extent cx="142875" cy="123825"/>
                      <wp:effectExtent l="0" t="0" r="9525" b="9525"/>
                      <wp:wrapNone/>
                      <wp:docPr id="1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41AA59" id="Rectangle 15" o:spid="_x0000_s1026" style="position:absolute;margin-left:23.55pt;margin-top:.85pt;width:11.25pt;height:9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"/>
                  </w:pict>
                </mc:Fallback>
              </mc:AlternateContent>
            </w:r>
            <w:r w:rsidR="00390E91" w:rsidRPr="00CB082B">
              <w:rPr>
                <w:rFonts w:ascii="Times New Roman" w:hAnsi="Times New Roman" w:cs="Times New Roman"/>
                <w:lang w:val="es-CL"/>
              </w:rPr>
              <w:t>Sexo:       F           M     Fecha de nacimiento</w:t>
            </w:r>
            <w:r w:rsidR="00854A1D" w:rsidRPr="008D4213">
              <w:rPr>
                <w:rFonts w:ascii="Times New Roman" w:hAnsi="Times New Roman" w:cs="Times New Roman"/>
                <w:sz w:val="20"/>
                <w:szCs w:val="20"/>
                <w:lang w:val="es-CL"/>
              </w:rPr>
              <w:t>:</w:t>
            </w:r>
            <w:r w:rsidR="008D4213" w:rsidRPr="008D4213">
              <w:rPr>
                <w:rFonts w:ascii="Times New Roman" w:hAnsi="Times New Roman" w:cs="Times New Roman"/>
                <w:sz w:val="20"/>
                <w:szCs w:val="20"/>
                <w:lang w:val="es-CL"/>
              </w:rPr>
              <w:t xml:space="preserve">  </w:t>
            </w:r>
            <w:r w:rsidR="008D4213" w:rsidRPr="006470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L"/>
              </w:rPr>
              <w:t>{{paciente_fechanacimiento}}</w:t>
            </w:r>
          </w:p>
        </w:tc>
      </w:tr>
      <w:tr w:rsidR="00830686" w:rsidRPr="008620D5" w14:paraId="7662432D" w14:textId="77777777" w:rsidTr="00397B2D">
        <w:trPr>
          <w:trHeight w:val="230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6CEA39" w14:textId="170485C6" w:rsidR="00DB7B61" w:rsidRPr="00CB082B" w:rsidRDefault="00DB7B61" w:rsidP="00397B2D">
            <w:pPr>
              <w:rPr>
                <w:rFonts w:ascii="Times New Roman" w:hAnsi="Times New Roman" w:cs="Times New Roman"/>
                <w:lang w:val="es-ES"/>
              </w:rPr>
            </w:pPr>
            <w:r w:rsidRPr="00CB082B">
              <w:rPr>
                <w:rFonts w:ascii="Times New Roman" w:hAnsi="Times New Roman" w:cs="Times New Roman"/>
                <w:lang w:val="es-ES"/>
              </w:rPr>
              <w:t>Diagnóstico</w:t>
            </w:r>
            <w:r w:rsidRPr="00647072">
              <w:rPr>
                <w:rFonts w:ascii="Times New Roman" w:hAnsi="Times New Roman" w:cs="Times New Roman"/>
                <w:b/>
                <w:bCs/>
                <w:lang w:val="es-ES"/>
              </w:rPr>
              <w:t>:</w:t>
            </w:r>
            <w:r w:rsidR="008D4213" w:rsidRPr="00647072">
              <w:rPr>
                <w:rFonts w:ascii="Times New Roman" w:hAnsi="Times New Roman" w:cs="Times New Roman"/>
                <w:b/>
                <w:bCs/>
                <w:lang w:val="es-ES"/>
              </w:rPr>
              <w:t xml:space="preserve">         </w:t>
            </w:r>
            <w:r w:rsidR="008D4213" w:rsidRPr="006470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  <w:t>{{paciente_diagnostico}}</w:t>
            </w:r>
          </w:p>
        </w:tc>
      </w:tr>
      <w:tr w:rsidR="004F6A23" w:rsidRPr="008620D5" w14:paraId="06EC7C60" w14:textId="77777777" w:rsidTr="00397B2D">
        <w:trPr>
          <w:trHeight w:val="230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B81793" w14:textId="77777777" w:rsidR="004F6A23" w:rsidRPr="00CB082B" w:rsidRDefault="004F6A23" w:rsidP="00397B2D">
            <w:pPr>
              <w:rPr>
                <w:rFonts w:ascii="Times New Roman" w:hAnsi="Times New Roman" w:cs="Times New Roman"/>
                <w:lang w:val="es-ES"/>
              </w:rPr>
            </w:pPr>
            <w:r w:rsidRPr="00CB082B">
              <w:rPr>
                <w:rFonts w:ascii="Times New Roman" w:hAnsi="Times New Roman" w:cs="Times New Roman"/>
                <w:lang w:val="es-ES"/>
              </w:rPr>
              <w:t>Otros Antecedentes:</w:t>
            </w:r>
          </w:p>
          <w:p w14:paraId="5B6D308D" w14:textId="77777777" w:rsidR="004F6A23" w:rsidRPr="00CB082B" w:rsidRDefault="004F6A23" w:rsidP="00397B2D">
            <w:pPr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830686" w:rsidRPr="008620D5" w14:paraId="02F8F92F" w14:textId="77777777" w:rsidTr="00397B2D">
        <w:trPr>
          <w:trHeight w:val="230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396C189C" w14:textId="77777777" w:rsidR="00830686" w:rsidRPr="00CB082B" w:rsidRDefault="004F6A23" w:rsidP="00397B2D">
            <w:pPr>
              <w:pStyle w:val="SectionHeading"/>
              <w:rPr>
                <w:rFonts w:ascii="Times New Roman" w:hAnsi="Times New Roman" w:cs="Times New Roman"/>
              </w:rPr>
            </w:pPr>
            <w:r w:rsidRPr="00CB082B">
              <w:rPr>
                <w:rFonts w:ascii="Times New Roman" w:hAnsi="Times New Roman" w:cs="Times New Roman"/>
              </w:rPr>
              <w:t>Radiológicos simples</w:t>
            </w:r>
          </w:p>
        </w:tc>
      </w:tr>
      <w:tr w:rsidR="004F6A23" w:rsidRPr="008620D5" w14:paraId="41821CD5" w14:textId="77777777" w:rsidTr="00397B2D">
        <w:trPr>
          <w:trHeight w:val="230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tbl>
            <w:tblPr>
              <w:tblW w:w="0" w:type="auto"/>
              <w:tblBorders>
                <w:top w:val="single" w:sz="2" w:space="0" w:color="999999"/>
                <w:left w:val="single" w:sz="2" w:space="0" w:color="999999"/>
                <w:bottom w:val="single" w:sz="2" w:space="0" w:color="999999"/>
                <w:right w:val="single" w:sz="2" w:space="0" w:color="999999"/>
                <w:insideH w:val="single" w:sz="2" w:space="0" w:color="999999"/>
                <w:insideV w:val="single" w:sz="2" w:space="0" w:color="999999"/>
              </w:tblBorders>
              <w:tblCellMar>
                <w:top w:w="29" w:type="dxa"/>
                <w:left w:w="115" w:type="dxa"/>
                <w:bottom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74"/>
              <w:gridCol w:w="3513"/>
              <w:gridCol w:w="3474"/>
            </w:tblGrid>
            <w:tr w:rsidR="00585FFD" w:rsidRPr="00585FFD" w14:paraId="626258C8" w14:textId="77777777" w:rsidTr="00CB082B">
              <w:trPr>
                <w:trHeight w:val="233"/>
              </w:trPr>
              <w:tc>
                <w:tcPr>
                  <w:tcW w:w="3474" w:type="dxa"/>
                  <w:noWrap/>
                  <w:hideMark/>
                </w:tcPr>
                <w:p w14:paraId="247C31C1" w14:textId="77777777" w:rsidR="00585FFD" w:rsidRPr="00CB082B" w:rsidRDefault="002032E3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43E241E8" wp14:editId="5A07392C">
                            <wp:simplePos x="0" y="0"/>
                            <wp:positionH relativeFrom="column">
                              <wp:posOffset>-169545</wp:posOffset>
                            </wp:positionH>
                            <wp:positionV relativeFrom="paragraph">
                              <wp:posOffset>-39370</wp:posOffset>
                            </wp:positionV>
                            <wp:extent cx="6954520" cy="3588385"/>
                            <wp:effectExtent l="0" t="0" r="0" b="0"/>
                            <wp:wrapNone/>
                            <wp:docPr id="40" name="40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6954520" cy="3588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solidFill>
                                        <a:sysClr val="windowText" lastClr="000000">
                                          <a:lumMod val="65000"/>
                                          <a:lumOff val="3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5CAD3F8" id="40 Rectángulo" o:spid="_x0000_s1026" style="position:absolute;margin-left:-13.35pt;margin-top:-3.1pt;width:547.6pt;height:282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" filled="f" strokecolor="#595959" strokeweight="2pt">
                            <v:path arrowok="t"/>
                          </v:rect>
                        </w:pict>
                      </mc:Fallback>
                    </mc:AlternateConten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</w:rPr>
                    <w:t>CAVUM RINOFARINGEO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4B8D7D00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CAVIDADES PERINASALES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0E014936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CODO AP-LAT</w:t>
                  </w:r>
                </w:p>
              </w:tc>
            </w:tr>
            <w:tr w:rsidR="00585FFD" w:rsidRPr="00585FFD" w14:paraId="50B5D0F7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71F4EB63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EDAD ÓSEA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5BF72308" w14:textId="0114B906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HUESOS PROPIOS NASALES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3307E3AA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ANTEBRAZO AP-LAT</w:t>
                  </w:r>
                </w:p>
              </w:tc>
            </w:tr>
            <w:tr w:rsidR="00585FFD" w:rsidRPr="00585FFD" w14:paraId="5449C6F9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6A1E7642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TÓRAX SIMPLE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2DABBCB6" w14:textId="77777777" w:rsidR="00585FFD" w:rsidRPr="00CB082B" w:rsidRDefault="00D328D5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ÓRBITA / MALAR</w: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</w:rPr>
                    <w:t xml:space="preserve"> / ATM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307359D3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MUÑECA AP-LAT</w:t>
                  </w:r>
                </w:p>
              </w:tc>
            </w:tr>
            <w:tr w:rsidR="00585FFD" w:rsidRPr="00585FFD" w14:paraId="20599377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2D6317B3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TÓRAX AP-LAT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4D90EE51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CRÁNEO AP-LAT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4C136D6C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MANO AP-OBL</w:t>
                  </w:r>
                </w:p>
              </w:tc>
            </w:tr>
            <w:tr w:rsidR="00585FFD" w:rsidRPr="00585FFD" w14:paraId="21133842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277AFDCB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ABDOMEN SIMPLE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34672C1D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CRÁNEO TOWNE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7514266E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ESTUDIO DE ESCAFOIDES</w:t>
                  </w:r>
                </w:p>
              </w:tc>
            </w:tr>
            <w:tr w:rsidR="00585FFD" w:rsidRPr="00585FFD" w14:paraId="7E076F89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7961FDD6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RENAL SIMPLE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3F53EDFB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PELVIS AP / CADERA AP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11DD9E1D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 xml:space="preserve">DEDO AP-LAT-OBL </w:t>
                  </w:r>
                </w:p>
              </w:tc>
            </w:tr>
            <w:tr w:rsidR="00585FFD" w:rsidRPr="00585FFD" w14:paraId="20B51EBC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7E4ED307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VESICAL SIMPLE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3102A1EA" w14:textId="77777777" w:rsidR="00585FFD" w:rsidRPr="00CB082B" w:rsidRDefault="00D328D5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PELVIS</w: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</w:rPr>
                    <w:t xml:space="preserve"> INLET-OUTLET</w:t>
                  </w:r>
                  <w:r w:rsidRPr="00CB082B">
                    <w:rPr>
                      <w:rFonts w:ascii="Times New Roman" w:hAnsi="Times New Roman" w:cs="Times New Roman"/>
                      <w:sz w:val="14"/>
                    </w:rPr>
                    <w:t xml:space="preserve"> / PELVIS LOWENSTEIN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4D0A56EA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FÉMUR AP-LAT</w:t>
                  </w:r>
                </w:p>
              </w:tc>
            </w:tr>
            <w:tr w:rsidR="00585FFD" w:rsidRPr="00D328D5" w14:paraId="1878640C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5F68CFF6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COL</w:t>
                  </w:r>
                  <w:r w:rsidR="00D328D5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.</w:t>
                  </w: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CERVICAL AP-LAT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52FEFD03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CADERA AXIAL / </w:t>
                  </w:r>
                  <w:r w:rsidR="00D328D5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CADERA </w:t>
                  </w: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ALAR-OBTURATRIZ / OTROS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1B3D4478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RODILLA AP-LAT</w:t>
                  </w:r>
                </w:p>
              </w:tc>
            </w:tr>
            <w:tr w:rsidR="00585FFD" w:rsidRPr="00D328D5" w14:paraId="7BE45E30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5DA2D987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COL</w:t>
                  </w:r>
                  <w:r w:rsidR="00D328D5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.</w:t>
                  </w: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CERVICAL OBLICUAS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4B800096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SACROCOXIS / ART.SACROILIACAS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08A34D97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RÓTULA AXIAL</w:t>
                  </w:r>
                </w:p>
              </w:tc>
            </w:tr>
            <w:tr w:rsidR="00585FFD" w:rsidRPr="00D328D5" w14:paraId="2F986F16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02FE4A75" w14:textId="77777777" w:rsidR="00585FFD" w:rsidRPr="00CB082B" w:rsidRDefault="00D328D5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COL.</w: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CERVICAL FUNCIONALES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707B1715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HOMBRO AP-AXIAL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3D3183C2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TÚNEL INTERCONDILEO </w:t>
                  </w:r>
                  <w:r w:rsidR="00D328D5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/ </w:t>
                  </w: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ROSSEMBERG</w:t>
                  </w:r>
                </w:p>
              </w:tc>
            </w:tr>
            <w:tr w:rsidR="00585FFD" w:rsidRPr="00D328D5" w14:paraId="05A9F534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05EA6F05" w14:textId="77777777" w:rsidR="00585FFD" w:rsidRPr="00CB082B" w:rsidRDefault="00D328D5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COL.</w: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DORSAL AP-LAT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0DB1C5FF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HOMBRO OUTLET /</w:t>
                  </w:r>
                  <w:r w:rsidR="00D328D5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         </w:t>
                  </w: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</w:t>
                  </w:r>
                  <w:r w:rsidR="00D328D5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HOMBRO </w:t>
                  </w: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ROTACIONES / OTROS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78057D6F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PIERNA AP-LAT</w:t>
                  </w:r>
                </w:p>
              </w:tc>
            </w:tr>
            <w:tr w:rsidR="00585FFD" w:rsidRPr="00D328D5" w14:paraId="533CA527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64307254" w14:textId="77777777" w:rsidR="00585FFD" w:rsidRPr="00CB082B" w:rsidRDefault="00D328D5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COL.</w: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LUMBAR AP-LAT-5°ESPACIO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319EE153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ESCÁPULA AP-LAT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3736FAB4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TOBILLO AP-LAT-OBL</w:t>
                  </w:r>
                </w:p>
              </w:tc>
            </w:tr>
            <w:tr w:rsidR="00585FFD" w:rsidRPr="00D328D5" w14:paraId="41911992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5898BA3C" w14:textId="77777777" w:rsidR="00585FFD" w:rsidRPr="00CB082B" w:rsidRDefault="00D328D5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COL.</w: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LUMBAR OBLICUAS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762D6D4E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CLAVÍCULA AP-AXIAL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47C73D8D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PIE AP-OBL</w:t>
                  </w:r>
                </w:p>
              </w:tc>
            </w:tr>
            <w:tr w:rsidR="00585FFD" w:rsidRPr="00585FFD" w14:paraId="776247F8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768EDD96" w14:textId="77777777" w:rsidR="00585FFD" w:rsidRPr="00CB082B" w:rsidRDefault="00D328D5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COL.</w:t>
                  </w:r>
                  <w:r w:rsidR="00875339"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 LUMBAR FUNCIONALES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61D7C4BE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>ART. ACRO</w:t>
                  </w: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MIOCLAVICULAR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2DA3939A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PIES CON CARGA</w:t>
                  </w:r>
                </w:p>
              </w:tc>
            </w:tr>
            <w:tr w:rsidR="00585FFD" w:rsidRPr="00585FFD" w14:paraId="7E2EF396" w14:textId="77777777" w:rsidTr="00CB082B">
              <w:trPr>
                <w:trHeight w:val="300"/>
              </w:trPr>
              <w:tc>
                <w:tcPr>
                  <w:tcW w:w="3474" w:type="dxa"/>
                  <w:noWrap/>
                  <w:hideMark/>
                </w:tcPr>
                <w:p w14:paraId="106FEACF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PARRILLA COSTAL AP-OBL</w:t>
                  </w:r>
                </w:p>
              </w:tc>
              <w:tc>
                <w:tcPr>
                  <w:tcW w:w="3513" w:type="dxa"/>
                  <w:noWrap/>
                  <w:hideMark/>
                </w:tcPr>
                <w:p w14:paraId="308FC877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HÚMERO AP-LAT</w:t>
                  </w:r>
                </w:p>
              </w:tc>
              <w:tc>
                <w:tcPr>
                  <w:tcW w:w="3474" w:type="dxa"/>
                  <w:noWrap/>
                  <w:hideMark/>
                </w:tcPr>
                <w:p w14:paraId="170A38BA" w14:textId="77777777" w:rsidR="00585FFD" w:rsidRPr="00CB082B" w:rsidRDefault="00875339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OTROS</w:t>
                  </w:r>
                </w:p>
              </w:tc>
            </w:tr>
          </w:tbl>
          <w:p w14:paraId="6A43AE49" w14:textId="77777777" w:rsidR="004F6A23" w:rsidRPr="00CB082B" w:rsidRDefault="004F6A23" w:rsidP="00397B2D">
            <w:pPr>
              <w:rPr>
                <w:rFonts w:ascii="Times New Roman" w:hAnsi="Times New Roman" w:cs="Times New Roman"/>
              </w:rPr>
            </w:pPr>
          </w:p>
        </w:tc>
      </w:tr>
      <w:tr w:rsidR="00763BAE" w14:paraId="2F1A2A73" w14:textId="77777777" w:rsidTr="008D4213">
        <w:trPr>
          <w:trHeight w:val="230"/>
        </w:trPr>
        <w:tc>
          <w:tcPr>
            <w:tcW w:w="439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798E9F3" w14:textId="77777777" w:rsidR="00763BAE" w:rsidRPr="00CB082B" w:rsidRDefault="00763BAE" w:rsidP="00397B2D">
            <w:pPr>
              <w:jc w:val="center"/>
              <w:rPr>
                <w:rFonts w:ascii="Times New Roman" w:hAnsi="Times New Roman" w:cs="Times New Roman"/>
              </w:rPr>
            </w:pPr>
            <w:r w:rsidRPr="00CB082B">
              <w:rPr>
                <w:rFonts w:ascii="Times New Roman" w:hAnsi="Times New Roman" w:cs="Times New Roman"/>
              </w:rPr>
              <w:t>SCANNER</w:t>
            </w:r>
            <w:r w:rsidR="00D952B8" w:rsidRPr="00CB082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554" w:type="dxa"/>
            <w:shd w:val="clear" w:color="auto" w:fill="D9D9D9"/>
            <w:vAlign w:val="center"/>
          </w:tcPr>
          <w:p w14:paraId="0053EF90" w14:textId="77777777" w:rsidR="00763BAE" w:rsidRPr="00CB082B" w:rsidRDefault="00763BAE" w:rsidP="00397B2D">
            <w:pPr>
              <w:jc w:val="center"/>
              <w:rPr>
                <w:rFonts w:ascii="Times New Roman" w:hAnsi="Times New Roman" w:cs="Times New Roman"/>
              </w:rPr>
            </w:pPr>
            <w:r w:rsidRPr="00CB082B">
              <w:rPr>
                <w:rFonts w:ascii="Times New Roman" w:hAnsi="Times New Roman" w:cs="Times New Roman"/>
              </w:rPr>
              <w:t>ECOGRAFÍA</w:t>
            </w:r>
          </w:p>
        </w:tc>
      </w:tr>
      <w:tr w:rsidR="00001A7F" w:rsidRPr="008620D5" w14:paraId="0EA756D3" w14:textId="77777777" w:rsidTr="00397B2D">
        <w:trPr>
          <w:trHeight w:val="6189"/>
        </w:trPr>
        <w:tc>
          <w:tcPr>
            <w:tcW w:w="10946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tbl>
            <w:tblPr>
              <w:tblW w:w="10710" w:type="dxa"/>
              <w:tblBorders>
                <w:top w:val="single" w:sz="2" w:space="0" w:color="999999"/>
                <w:left w:val="single" w:sz="2" w:space="0" w:color="999999"/>
                <w:bottom w:val="single" w:sz="2" w:space="0" w:color="999999"/>
                <w:right w:val="single" w:sz="2" w:space="0" w:color="999999"/>
                <w:insideH w:val="single" w:sz="2" w:space="0" w:color="999999"/>
                <w:insideV w:val="single" w:sz="2" w:space="0" w:color="999999"/>
              </w:tblBorders>
              <w:tblCellMar>
                <w:top w:w="29" w:type="dxa"/>
                <w:left w:w="115" w:type="dxa"/>
                <w:bottom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100"/>
              <w:gridCol w:w="2324"/>
              <w:gridCol w:w="3206"/>
              <w:gridCol w:w="80"/>
            </w:tblGrid>
            <w:tr w:rsidR="00A94E42" w:rsidRPr="00527701" w14:paraId="61CAB2BD" w14:textId="77777777" w:rsidTr="00B95108">
              <w:trPr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19DB4E08" w14:textId="77777777" w:rsidR="00BA010A" w:rsidRPr="00CB082B" w:rsidRDefault="00DD2A02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6229294B" wp14:editId="60221A0E">
                            <wp:simplePos x="0" y="0"/>
                            <wp:positionH relativeFrom="column">
                              <wp:posOffset>3150870</wp:posOffset>
                            </wp:positionH>
                            <wp:positionV relativeFrom="paragraph">
                              <wp:posOffset>4445</wp:posOffset>
                            </wp:positionV>
                            <wp:extent cx="3583305" cy="2070100"/>
                            <wp:effectExtent l="0" t="0" r="17145" b="25400"/>
                            <wp:wrapNone/>
                            <wp:docPr id="13" name="13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3583305" cy="2070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solidFill>
                                        <a:sysClr val="windowText" lastClr="000000">
                                          <a:lumMod val="65000"/>
                                          <a:lumOff val="3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0E6849B" id="13 Rectángulo" o:spid="_x0000_s1026" style="position:absolute;margin-left:248.1pt;margin-top:.35pt;width:282.15pt;height:16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" filled="f" strokecolor="#595959" strokeweight="2pt">
                            <v:path arrowok="t"/>
                          </v:rect>
                        </w:pict>
                      </mc:Fallback>
                    </mc:AlternateContent>
                  </w: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6" behindDoc="0" locked="0" layoutInCell="1" allowOverlap="1" wp14:anchorId="174E75F0" wp14:editId="380F2C6A">
                            <wp:simplePos x="0" y="0"/>
                            <wp:positionH relativeFrom="column">
                              <wp:posOffset>-66675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3217545" cy="3846830"/>
                            <wp:effectExtent l="0" t="0" r="20955" b="20320"/>
                            <wp:wrapNone/>
                            <wp:docPr id="11" name="11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3217545" cy="3846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solidFill>
                                        <a:sysClr val="windowText" lastClr="000000">
                                          <a:lumMod val="65000"/>
                                          <a:lumOff val="3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6480437" id="11 Rectángulo" o:spid="_x0000_s1026" style="position:absolute;margin-left:-5.25pt;margin-top:1pt;width:253.35pt;height:302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" filled="f" strokecolor="#595959" strokeweight="2pt">
                            <v:path arrowok="t"/>
                          </v:rect>
                        </w:pict>
                      </mc:Fallback>
                    </mc:AlternateContent>
                  </w:r>
                  <w:r w:rsidR="00BA010A" w:rsidRPr="00CB082B">
                    <w:rPr>
                      <w:rFonts w:ascii="Times New Roman" w:hAnsi="Times New Roman" w:cs="Times New Roman"/>
                      <w:sz w:val="14"/>
                    </w:rPr>
                    <w:t>CEREBRO</w:t>
                  </w:r>
                </w:p>
              </w:tc>
              <w:tc>
                <w:tcPr>
                  <w:tcW w:w="2324" w:type="dxa"/>
                </w:tcPr>
                <w:p w14:paraId="0D4D3903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ABDOMINAL</w:t>
                  </w:r>
                </w:p>
              </w:tc>
              <w:tc>
                <w:tcPr>
                  <w:tcW w:w="3286" w:type="dxa"/>
                  <w:gridSpan w:val="2"/>
                </w:tcPr>
                <w:p w14:paraId="6690F317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GINECOLOGICA</w:t>
                  </w:r>
                </w:p>
              </w:tc>
            </w:tr>
            <w:tr w:rsidR="00BA010A" w:rsidRPr="00527701" w14:paraId="0DB1C6DE" w14:textId="77777777" w:rsidTr="00B95108">
              <w:trPr>
                <w:trHeight w:val="300"/>
              </w:trPr>
              <w:tc>
                <w:tcPr>
                  <w:tcW w:w="5100" w:type="dxa"/>
                  <w:tcBorders>
                    <w:left w:val="single" w:sz="4" w:space="0" w:color="auto"/>
                  </w:tcBorders>
                  <w:noWrap/>
                  <w:hideMark/>
                </w:tcPr>
                <w:p w14:paraId="3837E064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CPN</w:t>
                  </w:r>
                  <w:r w:rsidR="0035225B" w:rsidRPr="00CB082B">
                    <w:rPr>
                      <w:rFonts w:ascii="Times New Roman" w:hAnsi="Times New Roman" w:cs="Times New Roman"/>
                      <w:sz w:val="14"/>
                    </w:rPr>
                    <w:t xml:space="preserve"> / ÓRBITA / MAXILOFACIAL</w:t>
                  </w:r>
                </w:p>
              </w:tc>
              <w:tc>
                <w:tcPr>
                  <w:tcW w:w="2324" w:type="dxa"/>
                </w:tcPr>
                <w:p w14:paraId="52A82D1A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MAMARIA</w:t>
                  </w:r>
                </w:p>
              </w:tc>
              <w:tc>
                <w:tcPr>
                  <w:tcW w:w="0" w:type="auto"/>
                  <w:gridSpan w:val="2"/>
                </w:tcPr>
                <w:p w14:paraId="18D710F2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MUSCOLOESQUELETICA</w:t>
                  </w:r>
                </w:p>
              </w:tc>
            </w:tr>
            <w:tr w:rsidR="00BA010A" w:rsidRPr="00527701" w14:paraId="25D12F80" w14:textId="77777777" w:rsidTr="00B95108">
              <w:trPr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7826F9E7" w14:textId="77777777" w:rsidR="00BA010A" w:rsidRPr="00CB082B" w:rsidRDefault="002032E3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872" behindDoc="0" locked="0" layoutInCell="1" allowOverlap="1" wp14:anchorId="3927A923" wp14:editId="41907A42">
                            <wp:simplePos x="0" y="0"/>
                            <wp:positionH relativeFrom="column">
                              <wp:posOffset>1424940</wp:posOffset>
                            </wp:positionH>
                            <wp:positionV relativeFrom="paragraph">
                              <wp:posOffset>212293</wp:posOffset>
                            </wp:positionV>
                            <wp:extent cx="1647825" cy="1025957"/>
                            <wp:effectExtent l="0" t="0" r="28575" b="22225"/>
                            <wp:wrapNone/>
                            <wp:docPr id="307" name="Cuadro de texto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647825" cy="102595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9525">
                                      <a:solidFill>
                                        <a:sysClr val="windowText" lastClr="000000">
                                          <a:lumMod val="85000"/>
                                          <a:lumOff val="15000"/>
                                        </a:sysClr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872988" w14:textId="77777777" w:rsidR="000C1814" w:rsidRPr="00A94E42" w:rsidRDefault="000C1814" w:rsidP="00A94E42">
                                        <w:pPr>
                                          <w:pStyle w:val="Prrafodelista"/>
                                          <w:numPr>
                                            <w:ilvl w:val="0"/>
                                            <w:numId w:val="3"/>
                                          </w:numPr>
                                          <w:rPr>
                                            <w:sz w:val="14"/>
                                          </w:rPr>
                                        </w:pPr>
                                        <w:r w:rsidRPr="00A94E42">
                                          <w:rPr>
                                            <w:sz w:val="14"/>
                                          </w:rPr>
                                          <w:t>CON CONTRASTE*</w:t>
                                        </w:r>
                                      </w:p>
                                      <w:p w14:paraId="22513827" w14:textId="77777777" w:rsidR="000C1814" w:rsidRDefault="000C1814" w:rsidP="000C1814">
                                        <w:pPr>
                                          <w:pStyle w:val="Prrafodelista"/>
                                          <w:numPr>
                                            <w:ilvl w:val="0"/>
                                            <w:numId w:val="3"/>
                                          </w:numPr>
                                          <w:rPr>
                                            <w:sz w:val="14"/>
                                          </w:rPr>
                                        </w:pPr>
                                        <w:r w:rsidRPr="00B70DB5">
                                          <w:rPr>
                                            <w:sz w:val="14"/>
                                          </w:rPr>
                                          <w:t>SIN CONTRASTE</w:t>
                                        </w:r>
                                      </w:p>
                                      <w:p w14:paraId="20E3F062" w14:textId="77777777" w:rsidR="00A94E42" w:rsidRPr="00B70DB5" w:rsidRDefault="00A94E42" w:rsidP="00A94E42">
                                        <w:pPr>
                                          <w:pStyle w:val="Prrafodelista"/>
                                          <w:rPr>
                                            <w:sz w:val="14"/>
                                          </w:rPr>
                                        </w:pPr>
                                      </w:p>
                                      <w:p w14:paraId="6389ACA0" w14:textId="77777777" w:rsidR="000C1814" w:rsidRPr="00A94E42" w:rsidRDefault="000C1814">
                                        <w:pPr>
                                          <w:rPr>
                                            <w:sz w:val="14"/>
                                            <w:szCs w:val="14"/>
                                            <w:lang w:val="es-CL"/>
                                          </w:rPr>
                                        </w:pPr>
                                        <w:r w:rsidRPr="000C1814">
                                          <w:rPr>
                                            <w:sz w:val="14"/>
                                            <w:szCs w:val="14"/>
                                            <w:lang w:val="es-CL"/>
                                          </w:rPr>
                                          <w:t>* Encuesta uso de m</w:t>
                                        </w:r>
                                        <w:r>
                                          <w:rPr>
                                            <w:sz w:val="14"/>
                                            <w:szCs w:val="14"/>
                                            <w:lang w:val="es-CL"/>
                                          </w:rPr>
                                          <w:t>edio de contraste</w:t>
                                        </w:r>
                                        <w:r w:rsidRPr="000C1814">
                                          <w:rPr>
                                            <w:sz w:val="14"/>
                                            <w:szCs w:val="14"/>
                                            <w:lang w:val="es-CL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z w:val="14"/>
                                            <w:szCs w:val="14"/>
                                            <w:lang w:val="es-CL"/>
                                          </w:rPr>
                                          <w:t xml:space="preserve">y </w:t>
                                        </w:r>
                                        <w:r w:rsidRPr="000C1814">
                                          <w:rPr>
                                            <w:sz w:val="14"/>
                                            <w:szCs w:val="14"/>
                                            <w:lang w:val="es-CL"/>
                                          </w:rPr>
                                          <w:t>consentimiento informado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927A92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uadro de texto 2" o:spid="_x0000_s1026" type="#_x0000_t202" style="position:absolute;left:0;text-align:left;margin-left:112.2pt;margin-top:16.7pt;width:129.75pt;height:80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" fillcolor="#d9d9d9" strokecolor="#262626">
                            <v:textbox>
                              <w:txbxContent>
                                <w:p w14:paraId="7E872988" w14:textId="77777777" w:rsidR="000C1814" w:rsidRPr="00A94E42" w:rsidRDefault="000C1814" w:rsidP="00A94E42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14"/>
                                    </w:rPr>
                                  </w:pPr>
                                  <w:r w:rsidRPr="00A94E42">
                                    <w:rPr>
                                      <w:sz w:val="14"/>
                                    </w:rPr>
                                    <w:t>CON CONTRASTE*</w:t>
                                  </w:r>
                                </w:p>
                                <w:p w14:paraId="22513827" w14:textId="77777777" w:rsidR="000C1814" w:rsidRDefault="000C1814" w:rsidP="000C1814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14"/>
                                    </w:rPr>
                                  </w:pPr>
                                  <w:r w:rsidRPr="00B70DB5">
                                    <w:rPr>
                                      <w:sz w:val="14"/>
                                    </w:rPr>
                                    <w:t>SIN CONTRASTE</w:t>
                                  </w:r>
                                </w:p>
                                <w:p w14:paraId="20E3F062" w14:textId="77777777" w:rsidR="00A94E42" w:rsidRPr="00B70DB5" w:rsidRDefault="00A94E42" w:rsidP="00A94E42">
                                  <w:pPr>
                                    <w:pStyle w:val="Prrafodelista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389ACA0" w14:textId="77777777" w:rsidR="000C1814" w:rsidRPr="00A94E42" w:rsidRDefault="000C1814">
                                  <w:pPr>
                                    <w:rPr>
                                      <w:sz w:val="14"/>
                                      <w:szCs w:val="14"/>
                                      <w:lang w:val="es-CL"/>
                                    </w:rPr>
                                  </w:pPr>
                                  <w:r w:rsidRPr="000C1814">
                                    <w:rPr>
                                      <w:sz w:val="14"/>
                                      <w:szCs w:val="14"/>
                                      <w:lang w:val="es-CL"/>
                                    </w:rPr>
                                    <w:t>* Encuesta uso de m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s-CL"/>
                                    </w:rPr>
                                    <w:t>edio de contraste</w:t>
                                  </w:r>
                                  <w:r w:rsidRPr="000C1814">
                                    <w:rPr>
                                      <w:sz w:val="14"/>
                                      <w:szCs w:val="14"/>
                                      <w:lang w:val="es-C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s-CL"/>
                                    </w:rPr>
                                    <w:t xml:space="preserve">y </w:t>
                                  </w:r>
                                  <w:r w:rsidRPr="000C1814">
                                    <w:rPr>
                                      <w:sz w:val="14"/>
                                      <w:szCs w:val="14"/>
                                      <w:lang w:val="es-CL"/>
                                    </w:rPr>
                                    <w:t>consentimiento informado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35225B" w:rsidRPr="00CB082B">
                    <w:rPr>
                      <w:rFonts w:ascii="Times New Roman" w:hAnsi="Times New Roman" w:cs="Times New Roman"/>
                      <w:sz w:val="14"/>
                    </w:rPr>
                    <w:t>OÍDO</w:t>
                  </w:r>
                </w:p>
              </w:tc>
              <w:tc>
                <w:tcPr>
                  <w:tcW w:w="2324" w:type="dxa"/>
                </w:tcPr>
                <w:p w14:paraId="0A4E0929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OBSTÉTRICA</w:t>
                  </w:r>
                </w:p>
              </w:tc>
              <w:tc>
                <w:tcPr>
                  <w:tcW w:w="0" w:type="auto"/>
                  <w:gridSpan w:val="2"/>
                </w:tcPr>
                <w:p w14:paraId="6EC20F48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PARTES BLANDAS</w:t>
                  </w:r>
                </w:p>
              </w:tc>
            </w:tr>
            <w:tr w:rsidR="00A94E42" w:rsidRPr="00527701" w14:paraId="65B467F2" w14:textId="77777777" w:rsidTr="00B95108">
              <w:trPr>
                <w:trHeight w:val="307"/>
              </w:trPr>
              <w:tc>
                <w:tcPr>
                  <w:tcW w:w="5100" w:type="dxa"/>
                  <w:noWrap/>
                </w:tcPr>
                <w:p w14:paraId="6517FC2B" w14:textId="77777777" w:rsidR="00BA010A" w:rsidRPr="00CB082B" w:rsidRDefault="0035225B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CUELLO</w:t>
                  </w:r>
                </w:p>
              </w:tc>
              <w:tc>
                <w:tcPr>
                  <w:tcW w:w="2324" w:type="dxa"/>
                </w:tcPr>
                <w:p w14:paraId="6431E013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RENAL</w:t>
                  </w:r>
                </w:p>
              </w:tc>
              <w:tc>
                <w:tcPr>
                  <w:tcW w:w="0" w:type="auto"/>
                  <w:gridSpan w:val="2"/>
                </w:tcPr>
                <w:p w14:paraId="686E2CAA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TESTICULAR</w:t>
                  </w:r>
                </w:p>
              </w:tc>
            </w:tr>
            <w:tr w:rsidR="00BA010A" w:rsidRPr="00527701" w14:paraId="22F01063" w14:textId="77777777" w:rsidTr="00B95108">
              <w:trPr>
                <w:trHeight w:val="322"/>
              </w:trPr>
              <w:tc>
                <w:tcPr>
                  <w:tcW w:w="5100" w:type="dxa"/>
                  <w:noWrap/>
                  <w:hideMark/>
                </w:tcPr>
                <w:p w14:paraId="5504A839" w14:textId="77777777" w:rsidR="00BA010A" w:rsidRPr="00CB082B" w:rsidRDefault="0035225B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TÓRAX</w:t>
                  </w:r>
                  <w:r w:rsidR="00BA010A" w:rsidRPr="00CB082B">
                    <w:rPr>
                      <w:rFonts w:ascii="Times New Roman" w:hAnsi="Times New Roman" w:cs="Times New Roman"/>
                      <w:sz w:val="14"/>
                    </w:rPr>
                    <w:t xml:space="preserve">                                                </w:t>
                  </w:r>
                </w:p>
              </w:tc>
              <w:tc>
                <w:tcPr>
                  <w:tcW w:w="2324" w:type="dxa"/>
                </w:tcPr>
                <w:p w14:paraId="2EB66F78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TIROIDEA</w:t>
                  </w:r>
                </w:p>
              </w:tc>
              <w:tc>
                <w:tcPr>
                  <w:tcW w:w="0" w:type="auto"/>
                  <w:gridSpan w:val="2"/>
                </w:tcPr>
                <w:p w14:paraId="27DF237D" w14:textId="77777777" w:rsidR="00BA010A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>ECO VESICOPROSTÁTICA</w:t>
                  </w:r>
                </w:p>
                <w:p w14:paraId="36614488" w14:textId="77777777" w:rsidR="00DD2A02" w:rsidRPr="00DD2A02" w:rsidRDefault="00DD2A02" w:rsidP="00DD2A02">
                  <w:pPr>
                    <w:framePr w:hSpace="180" w:wrap="around" w:vAnchor="page" w:hAnchor="margin" w:y="1712"/>
                    <w:rPr>
                      <w:sz w:val="14"/>
                    </w:rPr>
                  </w:pPr>
                </w:p>
                <w:p w14:paraId="4C8EF23E" w14:textId="77777777" w:rsidR="00DD2A02" w:rsidRPr="00CB082B" w:rsidRDefault="00DD2A02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5"/>
                    </w:numPr>
                    <w:rPr>
                      <w:sz w:val="14"/>
                    </w:rPr>
                  </w:pPr>
                  <w:r>
                    <w:rPr>
                      <w:sz w:val="14"/>
                    </w:rPr>
                    <w:t>ECO PELVIS</w:t>
                  </w:r>
                </w:p>
              </w:tc>
            </w:tr>
            <w:tr w:rsidR="00BA010A" w:rsidRPr="00527701" w14:paraId="212E2A97" w14:textId="77777777" w:rsidTr="00B95108">
              <w:trPr>
                <w:gridAfter w:val="2"/>
                <w:wAfter w:w="3286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6EB173F6" w14:textId="77777777" w:rsidR="00BA010A" w:rsidRPr="00CB082B" w:rsidRDefault="0035225B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ABDOMEN</w:t>
                  </w:r>
                  <w:r w:rsidR="00BA010A" w:rsidRPr="00CB082B">
                    <w:rPr>
                      <w:rFonts w:ascii="Times New Roman" w:hAnsi="Times New Roman" w:cs="Times New Roman"/>
                      <w:sz w:val="14"/>
                    </w:rPr>
                    <w:t xml:space="preserve">                                                              </w:t>
                  </w:r>
                </w:p>
              </w:tc>
              <w:tc>
                <w:tcPr>
                  <w:tcW w:w="2324" w:type="dxa"/>
                </w:tcPr>
                <w:p w14:paraId="28BAA7F1" w14:textId="77777777" w:rsidR="00BA010A" w:rsidRPr="00CB082B" w:rsidRDefault="00BA010A" w:rsidP="00397B2D">
                  <w:pPr>
                    <w:framePr w:hSpace="180" w:wrap="around" w:vAnchor="page" w:hAnchor="margin" w:y="1712"/>
                    <w:rPr>
                      <w:sz w:val="14"/>
                      <w:szCs w:val="14"/>
                    </w:rPr>
                  </w:pPr>
                </w:p>
                <w:p w14:paraId="1BC9A0E5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sz w:val="14"/>
                    </w:rPr>
                  </w:pPr>
                  <w:r w:rsidRPr="00CB082B">
                    <w:rPr>
                      <w:sz w:val="14"/>
                    </w:rPr>
                    <w:t xml:space="preserve">ECO DOPPLER </w:t>
                  </w:r>
                  <w:r w:rsidR="00DD2A02">
                    <w:rPr>
                      <w:sz w:val="14"/>
                    </w:rPr>
                    <w:t xml:space="preserve">                                </w:t>
                  </w:r>
                </w:p>
              </w:tc>
            </w:tr>
            <w:tr w:rsidR="00301CD1" w:rsidRPr="00527701" w14:paraId="4A374AF6" w14:textId="77777777" w:rsidTr="00B95108">
              <w:trPr>
                <w:gridAfter w:val="1"/>
                <w:wAfter w:w="8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03249B95" w14:textId="77777777" w:rsidR="00301CD1" w:rsidRPr="00CB082B" w:rsidRDefault="00301CD1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  <w:lang w:val="es-CL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  <w:lang w:val="es-CL"/>
                    </w:rPr>
                    <w:t xml:space="preserve">PELVIS                                    </w:t>
                  </w:r>
                </w:p>
              </w:tc>
              <w:tc>
                <w:tcPr>
                  <w:tcW w:w="5530" w:type="dxa"/>
                  <w:gridSpan w:val="2"/>
                </w:tcPr>
                <w:p w14:paraId="2E714380" w14:textId="77777777" w:rsidR="00301CD1" w:rsidRPr="00CB082B" w:rsidRDefault="002032E3" w:rsidP="00397B2D">
                  <w:pPr>
                    <w:framePr w:hSpace="180" w:wrap="around" w:vAnchor="page" w:hAnchor="margin" w:y="1712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752" behindDoc="0" locked="0" layoutInCell="1" allowOverlap="1" wp14:anchorId="5EAF07F2" wp14:editId="7BD0C42C">
                            <wp:simplePos x="0" y="0"/>
                            <wp:positionH relativeFrom="column">
                              <wp:posOffset>1424305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87630" cy="73025"/>
                            <wp:effectExtent l="0" t="0" r="7620" b="3175"/>
                            <wp:wrapNone/>
                            <wp:docPr id="29" name="29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87630" cy="730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E00F361" id="29 Rectángulo" o:spid="_x0000_s1026" style="position:absolute;margin-left:112.15pt;margin-top:2.55pt;width:6.9pt;height: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" fillcolor="window" strokecolor="windowText" strokeweight=".5pt">
                            <v:path arrowok="t"/>
                          </v:rect>
                        </w:pict>
                      </mc:Fallback>
                    </mc:AlternateContent>
                  </w: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728" behindDoc="0" locked="0" layoutInCell="1" allowOverlap="1" wp14:anchorId="1302D674" wp14:editId="6EE9ED64">
                            <wp:simplePos x="0" y="0"/>
                            <wp:positionH relativeFrom="column">
                              <wp:posOffset>678180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87630" cy="73025"/>
                            <wp:effectExtent l="0" t="0" r="7620" b="3175"/>
                            <wp:wrapNone/>
                            <wp:docPr id="28" name="28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87630" cy="730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7DDE80F" id="28 Rectángulo" o:spid="_x0000_s1026" style="position:absolute;margin-left:53.4pt;margin-top:2.55pt;width:6.9pt;height: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" fillcolor="window" strokecolor="windowText" strokeweight=".5pt">
                            <v:path arrowok="t"/>
                          </v:rect>
                        </w:pict>
                      </mc:Fallback>
                    </mc:AlternateContent>
                  </w: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0" locked="0" layoutInCell="1" allowOverlap="1" wp14:anchorId="1F44F996" wp14:editId="3427A478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87630" cy="73025"/>
                            <wp:effectExtent l="0" t="0" r="7620" b="3175"/>
                            <wp:wrapNone/>
                            <wp:docPr id="27" name="27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87630" cy="730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BFFB6A3" id="27 Rectángulo" o:spid="_x0000_s1026" style="position:absolute;margin-left:-1.2pt;margin-top:2.1pt;width:6.9pt;height: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" fillcolor="window" strokecolor="windowText">
                            <v:path arrowok="t"/>
                          </v:rect>
                        </w:pict>
                      </mc:Fallback>
                    </mc:AlternateContent>
                  </w:r>
                  <w:r w:rsidR="00301CD1" w:rsidRPr="00CB082B">
                    <w:rPr>
                      <w:sz w:val="14"/>
                      <w:szCs w:val="14"/>
                      <w:lang w:val="es-CL"/>
                    </w:rPr>
                    <w:t xml:space="preserve">   </w:t>
                  </w:r>
                  <w:r w:rsidR="00301CD1" w:rsidRPr="00CB082B">
                    <w:rPr>
                      <w:sz w:val="14"/>
                      <w:szCs w:val="14"/>
                    </w:rPr>
                    <w:t>ARTERIAL        SUPERIOR        UNILATERAL</w:t>
                  </w:r>
                </w:p>
              </w:tc>
            </w:tr>
            <w:tr w:rsidR="00301CD1" w:rsidRPr="00527701" w14:paraId="71CED594" w14:textId="77777777" w:rsidTr="00B95108">
              <w:trPr>
                <w:gridAfter w:val="1"/>
                <w:wAfter w:w="8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46439875" w14:textId="77777777" w:rsidR="00301CD1" w:rsidRPr="00CB082B" w:rsidRDefault="00301CD1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EXTREMIDAD</w:t>
                  </w:r>
                </w:p>
              </w:tc>
              <w:tc>
                <w:tcPr>
                  <w:tcW w:w="5530" w:type="dxa"/>
                  <w:gridSpan w:val="2"/>
                </w:tcPr>
                <w:p w14:paraId="2A3C9938" w14:textId="77777777" w:rsidR="00301CD1" w:rsidRPr="00CB082B" w:rsidRDefault="002032E3" w:rsidP="00397B2D">
                  <w:pPr>
                    <w:framePr w:hSpace="180" w:wrap="around" w:vAnchor="page" w:hAnchor="margin" w:y="1712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824" behindDoc="0" locked="0" layoutInCell="1" allowOverlap="1" wp14:anchorId="6FDD532D" wp14:editId="18CCDF69">
                            <wp:simplePos x="0" y="0"/>
                            <wp:positionH relativeFrom="column">
                              <wp:posOffset>1424305</wp:posOffset>
                            </wp:positionH>
                            <wp:positionV relativeFrom="paragraph">
                              <wp:posOffset>21590</wp:posOffset>
                            </wp:positionV>
                            <wp:extent cx="87630" cy="73025"/>
                            <wp:effectExtent l="0" t="0" r="7620" b="3175"/>
                            <wp:wrapNone/>
                            <wp:docPr id="32" name="32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87630" cy="730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58F10D" id="32 Rectángulo" o:spid="_x0000_s1026" style="position:absolute;margin-left:112.15pt;margin-top:1.7pt;width:6.9pt;height:5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" fillcolor="window" strokecolor="windowText" strokeweight=".5pt">
                            <v:path arrowok="t"/>
                          </v:rect>
                        </w:pict>
                      </mc:Fallback>
                    </mc:AlternateContent>
                  </w: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06A36E94" wp14:editId="46D5D66B">
                            <wp:simplePos x="0" y="0"/>
                            <wp:positionH relativeFrom="column">
                              <wp:posOffset>685800</wp:posOffset>
                            </wp:positionH>
                            <wp:positionV relativeFrom="paragraph">
                              <wp:posOffset>21590</wp:posOffset>
                            </wp:positionV>
                            <wp:extent cx="87630" cy="73025"/>
                            <wp:effectExtent l="0" t="0" r="7620" b="3175"/>
                            <wp:wrapNone/>
                            <wp:docPr id="31" name="31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87630" cy="730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237D7D7" id="31 Rectángulo" o:spid="_x0000_s1026" style="position:absolute;margin-left:54pt;margin-top:1.7pt;width:6.9pt;height:5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" fillcolor="window" strokecolor="windowText" strokeweight=".5pt">
                            <v:path arrowok="t"/>
                          </v:rect>
                        </w:pict>
                      </mc:Fallback>
                    </mc:AlternateContent>
                  </w:r>
                  <w:r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776" behindDoc="0" locked="0" layoutInCell="1" allowOverlap="1" wp14:anchorId="148F989F" wp14:editId="63DEC5C1">
                            <wp:simplePos x="0" y="0"/>
                            <wp:positionH relativeFrom="column">
                              <wp:posOffset>-16510</wp:posOffset>
                            </wp:positionH>
                            <wp:positionV relativeFrom="paragraph">
                              <wp:posOffset>21590</wp:posOffset>
                            </wp:positionV>
                            <wp:extent cx="87630" cy="73025"/>
                            <wp:effectExtent l="0" t="0" r="7620" b="3175"/>
                            <wp:wrapNone/>
                            <wp:docPr id="30" name="30 Rectángul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87630" cy="730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50E01E4" id="30 Rectángulo" o:spid="_x0000_s1026" style="position:absolute;margin-left:-1.3pt;margin-top:1.7pt;width:6.9pt;height:5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" fillcolor="window" strokecolor="windowText" strokeweight=".5pt">
                            <v:path arrowok="t"/>
                          </v:rect>
                        </w:pict>
                      </mc:Fallback>
                    </mc:AlternateContent>
                  </w:r>
                  <w:r w:rsidR="00301CD1" w:rsidRPr="00CB082B">
                    <w:rPr>
                      <w:sz w:val="14"/>
                      <w:szCs w:val="14"/>
                    </w:rPr>
                    <w:t xml:space="preserve">   VENOSO           INFERIOR        BILATERAL</w:t>
                  </w:r>
                </w:p>
              </w:tc>
            </w:tr>
            <w:tr w:rsidR="00BA010A" w:rsidRPr="00527701" w14:paraId="27004C6E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26E47F9C" w14:textId="77777777" w:rsidR="00BA010A" w:rsidRPr="00CB082B" w:rsidRDefault="00A55D4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noProof/>
                      <w:lang w:val="es-CL" w:eastAsia="es-CL" w:bidi="ar-SA"/>
                    </w:rPr>
                    <w:drawing>
                      <wp:anchor distT="0" distB="0" distL="114300" distR="114300" simplePos="0" relativeHeight="251670016" behindDoc="0" locked="0" layoutInCell="1" allowOverlap="1" wp14:anchorId="74556D94" wp14:editId="0C59B942">
                        <wp:simplePos x="0" y="0"/>
                        <wp:positionH relativeFrom="column">
                          <wp:posOffset>3220871</wp:posOffset>
                        </wp:positionH>
                        <wp:positionV relativeFrom="paragraph">
                          <wp:posOffset>109855</wp:posOffset>
                        </wp:positionV>
                        <wp:extent cx="3445510" cy="969010"/>
                        <wp:effectExtent l="0" t="0" r="2540" b="2540"/>
                        <wp:wrapNone/>
                        <wp:docPr id="17" name="0 Imag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MO ORDEN.jp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45510" cy="96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BA010A" w:rsidRPr="00CB082B">
                    <w:rPr>
                      <w:rFonts w:ascii="Times New Roman" w:hAnsi="Times New Roman" w:cs="Times New Roman"/>
                      <w:sz w:val="14"/>
                    </w:rPr>
                    <w:t>COL. CERVICAL (5 VERT. - 4 ESPACIOS)</w:t>
                  </w:r>
                </w:p>
              </w:tc>
            </w:tr>
            <w:tr w:rsidR="00BA010A" w:rsidRPr="00527701" w14:paraId="572E60A8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5180D9BF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COL. DORSAL (4 VERT. - 3 ESPACIOS)</w:t>
                  </w:r>
                </w:p>
              </w:tc>
            </w:tr>
            <w:tr w:rsidR="00BA010A" w:rsidRPr="00527701" w14:paraId="6FE08B83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293EF8EE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COL. LUMBAR (4 VERT. - 3 ESPACIOS)</w:t>
                  </w:r>
                </w:p>
              </w:tc>
            </w:tr>
            <w:tr w:rsidR="00BA010A" w:rsidRPr="00527701" w14:paraId="216A76F9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1455249E" w14:textId="77777777" w:rsidR="00BA010A" w:rsidRPr="00CB082B" w:rsidRDefault="00BA010A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COLUMNA ESPACIO ADICIONAL</w:t>
                  </w:r>
                </w:p>
              </w:tc>
            </w:tr>
            <w:tr w:rsidR="00BA010A" w:rsidRPr="00527701" w14:paraId="4D8745B0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tcBorders>
                    <w:bottom w:val="single" w:sz="4" w:space="0" w:color="auto"/>
                  </w:tcBorders>
                  <w:noWrap/>
                  <w:hideMark/>
                </w:tcPr>
                <w:p w14:paraId="0C63036E" w14:textId="77777777" w:rsidR="00BA010A" w:rsidRPr="00CB082B" w:rsidRDefault="00B95108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noProof/>
                      <w:lang w:val="es-CL" w:eastAsia="es-CL" w:bidi="ar-SA"/>
                    </w:rPr>
                    <w:drawing>
                      <wp:anchor distT="0" distB="0" distL="114300" distR="114300" simplePos="0" relativeHeight="251668992" behindDoc="1" locked="0" layoutInCell="1" allowOverlap="1" wp14:anchorId="6924E16E" wp14:editId="46E92B9A">
                        <wp:simplePos x="0" y="0"/>
                        <wp:positionH relativeFrom="column">
                          <wp:posOffset>3216910</wp:posOffset>
                        </wp:positionH>
                        <wp:positionV relativeFrom="paragraph">
                          <wp:posOffset>207010</wp:posOffset>
                        </wp:positionV>
                        <wp:extent cx="3433445" cy="848360"/>
                        <wp:effectExtent l="0" t="0" r="0" b="8890"/>
                        <wp:wrapNone/>
                        <wp:docPr id="3" name="0 Imag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0 Image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33445" cy="848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2032E3">
                    <w:rPr>
                      <w:noProof/>
                      <w:lang w:val="es-CL" w:eastAsia="es-CL" w:bidi="ar-SA"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66944" behindDoc="0" locked="0" layoutInCell="1" allowOverlap="1" wp14:anchorId="7A3A8956" wp14:editId="32B392A4">
                            <wp:simplePos x="0" y="0"/>
                            <wp:positionH relativeFrom="column">
                              <wp:posOffset>-64770</wp:posOffset>
                            </wp:positionH>
                            <wp:positionV relativeFrom="paragraph">
                              <wp:posOffset>205739</wp:posOffset>
                            </wp:positionV>
                            <wp:extent cx="3218815" cy="0"/>
                            <wp:effectExtent l="0" t="0" r="635" b="0"/>
                            <wp:wrapNone/>
                            <wp:docPr id="14" name="14 Conector rect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0" y="0"/>
                                      <a:ext cx="32188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>
                                          <a:lumMod val="65000"/>
                                          <a:lumOff val="3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0B1877E" id="14 Conector recto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1pt,16.2pt" to="248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" strokecolor="#595959" strokeweight="1pt">
                            <o:lock v:ext="edit" shapetype="f"/>
                          </v:line>
                        </w:pict>
                      </mc:Fallback>
                    </mc:AlternateContent>
                  </w:r>
                  <w:r w:rsidR="00A94E42" w:rsidRPr="00CB082B">
                    <w:rPr>
                      <w:rFonts w:ascii="Times New Roman" w:hAnsi="Times New Roman" w:cs="Times New Roman"/>
                      <w:sz w:val="14"/>
                    </w:rPr>
                    <w:t>OTROS</w:t>
                  </w:r>
                </w:p>
              </w:tc>
            </w:tr>
            <w:tr w:rsidR="00BA010A" w:rsidRPr="00527701" w14:paraId="02DB67E9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tcBorders>
                    <w:top w:val="single" w:sz="4" w:space="0" w:color="auto"/>
                  </w:tcBorders>
                  <w:noWrap/>
                  <w:hideMark/>
                </w:tcPr>
                <w:p w14:paraId="598949A7" w14:textId="77777777" w:rsidR="00BA010A" w:rsidRPr="00CB082B" w:rsidRDefault="00A94E42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PIELOTAC</w:t>
                  </w:r>
                </w:p>
              </w:tc>
            </w:tr>
            <w:tr w:rsidR="00BA010A" w:rsidRPr="00527701" w14:paraId="1CD37673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362DF9C3" w14:textId="77777777" w:rsidR="00BA010A" w:rsidRPr="00CB082B" w:rsidRDefault="00A94E42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UROTAC</w:t>
                  </w:r>
                  <w:r w:rsidR="00F43D51" w:rsidRPr="00CB082B">
                    <w:rPr>
                      <w:rFonts w:ascii="Times New Roman" w:hAnsi="Times New Roman" w:cs="Times New Roman"/>
                      <w:sz w:val="14"/>
                    </w:rPr>
                    <w:t>*</w:t>
                  </w:r>
                </w:p>
              </w:tc>
            </w:tr>
            <w:tr w:rsidR="00BA010A" w:rsidRPr="00527701" w14:paraId="3416DFF0" w14:textId="77777777" w:rsidTr="00B95108">
              <w:trPr>
                <w:gridAfter w:val="3"/>
                <w:wAfter w:w="5610" w:type="dxa"/>
                <w:trHeight w:val="300"/>
              </w:trPr>
              <w:tc>
                <w:tcPr>
                  <w:tcW w:w="5100" w:type="dxa"/>
                  <w:noWrap/>
                  <w:hideMark/>
                </w:tcPr>
                <w:p w14:paraId="7773E4A1" w14:textId="77777777" w:rsidR="00BA010A" w:rsidRPr="00CB082B" w:rsidRDefault="00A94E42" w:rsidP="00397B2D">
                  <w:pPr>
                    <w:pStyle w:val="Prrafodelista"/>
                    <w:framePr w:hSpace="180" w:wrap="around" w:vAnchor="page" w:hAnchor="margin" w:y="1712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14"/>
                    </w:rPr>
                  </w:pPr>
                  <w:r w:rsidRPr="00CB082B">
                    <w:rPr>
                      <w:rFonts w:ascii="Times New Roman" w:hAnsi="Times New Roman" w:cs="Times New Roman"/>
                      <w:sz w:val="14"/>
                    </w:rPr>
                    <w:t>ANGIOTAC</w:t>
                  </w:r>
                  <w:r w:rsidR="00F43D51" w:rsidRPr="00CB082B">
                    <w:rPr>
                      <w:rFonts w:ascii="Times New Roman" w:hAnsi="Times New Roman" w:cs="Times New Roman"/>
                      <w:sz w:val="14"/>
                    </w:rPr>
                    <w:t>*</w:t>
                  </w:r>
                </w:p>
              </w:tc>
            </w:tr>
          </w:tbl>
          <w:p w14:paraId="6C99BFF1" w14:textId="77777777" w:rsidR="00DD2A02" w:rsidRDefault="00DD2A02" w:rsidP="00397B2D">
            <w:pPr>
              <w:rPr>
                <w:rFonts w:ascii="Times New Roman" w:hAnsi="Times New Roman" w:cs="Times New Roman"/>
              </w:rPr>
            </w:pPr>
          </w:p>
          <w:p w14:paraId="616584DF" w14:textId="77777777" w:rsidR="00001A7F" w:rsidRPr="00CB082B" w:rsidRDefault="00001A7F" w:rsidP="00397B2D">
            <w:pPr>
              <w:rPr>
                <w:rFonts w:ascii="Times New Roman" w:hAnsi="Times New Roman" w:cs="Times New Roman"/>
              </w:rPr>
            </w:pPr>
          </w:p>
        </w:tc>
      </w:tr>
    </w:tbl>
    <w:p w14:paraId="46C4964E" w14:textId="3D65F3B6" w:rsidR="00B95108" w:rsidRDefault="00B95108" w:rsidP="00B95108">
      <w:pPr>
        <w:rPr>
          <w:lang w:val="es-ES"/>
        </w:rPr>
      </w:pPr>
    </w:p>
    <w:sectPr w:rsidR="00B95108" w:rsidSect="00397B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 w:code="14"/>
      <w:pgMar w:top="1985" w:right="720" w:bottom="734" w:left="720" w:header="435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95723" w14:textId="77777777" w:rsidR="00806169" w:rsidRDefault="00806169" w:rsidP="00991EC5">
      <w:r>
        <w:separator/>
      </w:r>
    </w:p>
  </w:endnote>
  <w:endnote w:type="continuationSeparator" w:id="0">
    <w:p w14:paraId="614C5B49" w14:textId="77777777" w:rsidR="00806169" w:rsidRDefault="00806169" w:rsidP="00991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4663A" w14:textId="77777777" w:rsidR="008D4213" w:rsidRDefault="008D42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42962" w14:textId="77777777" w:rsidR="008D4213" w:rsidRDefault="008D421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D0DD1" w14:textId="77777777" w:rsidR="008D4213" w:rsidRDefault="008D42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E5A1" w14:textId="77777777" w:rsidR="00806169" w:rsidRDefault="00806169" w:rsidP="00991EC5">
      <w:r>
        <w:separator/>
      </w:r>
    </w:p>
  </w:footnote>
  <w:footnote w:type="continuationSeparator" w:id="0">
    <w:p w14:paraId="6D0786B9" w14:textId="77777777" w:rsidR="00806169" w:rsidRDefault="00806169" w:rsidP="00991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4C8C" w14:textId="77777777" w:rsidR="008D4213" w:rsidRDefault="008D42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D5FF" w14:textId="77777777" w:rsidR="00397B2D" w:rsidRDefault="00397B2D">
    <w:pPr>
      <w:pStyle w:val="Encabezado"/>
    </w:pPr>
    <w:r>
      <w:rPr>
        <w:noProof/>
        <w:lang w:val="es-CL" w:eastAsia="es-CL" w:bidi="ar-SA"/>
      </w:rPr>
      <w:drawing>
        <wp:inline distT="0" distB="0" distL="0" distR="0" wp14:anchorId="6B10E764" wp14:editId="0289E0F1">
          <wp:extent cx="6676845" cy="719560"/>
          <wp:effectExtent l="0" t="0" r="0" b="4445"/>
          <wp:docPr id="1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s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4927" cy="7204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5FA5" w14:textId="77777777" w:rsidR="008D4213" w:rsidRDefault="008D42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3B1"/>
    <w:multiLevelType w:val="hybridMultilevel"/>
    <w:tmpl w:val="1AD477E2"/>
    <w:lvl w:ilvl="0" w:tplc="DD6E3DFA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705D2"/>
    <w:multiLevelType w:val="hybridMultilevel"/>
    <w:tmpl w:val="CFE4F2EC"/>
    <w:lvl w:ilvl="0" w:tplc="5DDA0048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1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937E9"/>
    <w:multiLevelType w:val="hybridMultilevel"/>
    <w:tmpl w:val="FA925654"/>
    <w:lvl w:ilvl="0" w:tplc="DD6E3DFA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84DCA"/>
    <w:multiLevelType w:val="hybridMultilevel"/>
    <w:tmpl w:val="F26A8C84"/>
    <w:lvl w:ilvl="0" w:tplc="5DDA0048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1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47B65"/>
    <w:multiLevelType w:val="hybridMultilevel"/>
    <w:tmpl w:val="44723108"/>
    <w:lvl w:ilvl="0" w:tplc="BB66C65E">
      <w:start w:val="1"/>
      <w:numFmt w:val="decimal"/>
      <w:pStyle w:val="AgreementText"/>
      <w:lvlText w:val="%1."/>
      <w:lvlJc w:val="left"/>
      <w:pPr>
        <w:tabs>
          <w:tab w:val="num" w:pos="288"/>
        </w:tabs>
        <w:ind w:left="288" w:hanging="288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211CE"/>
    <w:multiLevelType w:val="hybridMultilevel"/>
    <w:tmpl w:val="861090D4"/>
    <w:lvl w:ilvl="0" w:tplc="DD6E3DFA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290D6F"/>
    <w:multiLevelType w:val="hybridMultilevel"/>
    <w:tmpl w:val="69321B4C"/>
    <w:lvl w:ilvl="0" w:tplc="5DDA0048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1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03005">
    <w:abstractNumId w:val="4"/>
  </w:num>
  <w:num w:numId="2" w16cid:durableId="4229203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6149675">
    <w:abstractNumId w:val="0"/>
  </w:num>
  <w:num w:numId="4" w16cid:durableId="92406906">
    <w:abstractNumId w:val="1"/>
  </w:num>
  <w:num w:numId="5" w16cid:durableId="579408787">
    <w:abstractNumId w:val="3"/>
  </w:num>
  <w:num w:numId="6" w16cid:durableId="903027199">
    <w:abstractNumId w:val="6"/>
  </w:num>
  <w:num w:numId="7" w16cid:durableId="2089842024">
    <w:abstractNumId w:val="2"/>
  </w:num>
  <w:num w:numId="8" w16cid:durableId="108936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displayBackgroundShap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C5"/>
    <w:rsid w:val="00001A7F"/>
    <w:rsid w:val="000C1814"/>
    <w:rsid w:val="00102ED9"/>
    <w:rsid w:val="00124C8B"/>
    <w:rsid w:val="001D46EE"/>
    <w:rsid w:val="002032E3"/>
    <w:rsid w:val="00254CE5"/>
    <w:rsid w:val="0025613A"/>
    <w:rsid w:val="002B4C92"/>
    <w:rsid w:val="002D2CE5"/>
    <w:rsid w:val="00301CD1"/>
    <w:rsid w:val="0035036A"/>
    <w:rsid w:val="0035225B"/>
    <w:rsid w:val="0036077C"/>
    <w:rsid w:val="003803BA"/>
    <w:rsid w:val="00390E91"/>
    <w:rsid w:val="00397B2D"/>
    <w:rsid w:val="003D70F4"/>
    <w:rsid w:val="003D75AD"/>
    <w:rsid w:val="00457B24"/>
    <w:rsid w:val="00490D45"/>
    <w:rsid w:val="00492B36"/>
    <w:rsid w:val="004F6A23"/>
    <w:rsid w:val="00515844"/>
    <w:rsid w:val="00527701"/>
    <w:rsid w:val="005555FA"/>
    <w:rsid w:val="005641F4"/>
    <w:rsid w:val="00585FFD"/>
    <w:rsid w:val="005A1DC2"/>
    <w:rsid w:val="0064269E"/>
    <w:rsid w:val="00643141"/>
    <w:rsid w:val="00647072"/>
    <w:rsid w:val="00733FA4"/>
    <w:rsid w:val="007535CB"/>
    <w:rsid w:val="00761589"/>
    <w:rsid w:val="00763BAE"/>
    <w:rsid w:val="007647D8"/>
    <w:rsid w:val="00780C74"/>
    <w:rsid w:val="0079056D"/>
    <w:rsid w:val="00791E28"/>
    <w:rsid w:val="007A1D2B"/>
    <w:rsid w:val="007C1814"/>
    <w:rsid w:val="00806169"/>
    <w:rsid w:val="00830686"/>
    <w:rsid w:val="00854A1D"/>
    <w:rsid w:val="00857FE0"/>
    <w:rsid w:val="008620D5"/>
    <w:rsid w:val="00875339"/>
    <w:rsid w:val="008A0022"/>
    <w:rsid w:val="008D4213"/>
    <w:rsid w:val="008F7E26"/>
    <w:rsid w:val="00923AFA"/>
    <w:rsid w:val="00991EC5"/>
    <w:rsid w:val="00A55D4A"/>
    <w:rsid w:val="00A94E42"/>
    <w:rsid w:val="00AF0316"/>
    <w:rsid w:val="00AF29F3"/>
    <w:rsid w:val="00B561A2"/>
    <w:rsid w:val="00B60F81"/>
    <w:rsid w:val="00B70DB5"/>
    <w:rsid w:val="00B72780"/>
    <w:rsid w:val="00B75A7A"/>
    <w:rsid w:val="00B775DD"/>
    <w:rsid w:val="00B95108"/>
    <w:rsid w:val="00BA010A"/>
    <w:rsid w:val="00BA10C2"/>
    <w:rsid w:val="00BA72E7"/>
    <w:rsid w:val="00C42BA0"/>
    <w:rsid w:val="00C81773"/>
    <w:rsid w:val="00CB082B"/>
    <w:rsid w:val="00D3160A"/>
    <w:rsid w:val="00D328D5"/>
    <w:rsid w:val="00D41211"/>
    <w:rsid w:val="00D67951"/>
    <w:rsid w:val="00D87449"/>
    <w:rsid w:val="00D952B8"/>
    <w:rsid w:val="00DA2732"/>
    <w:rsid w:val="00DB7B61"/>
    <w:rsid w:val="00DC5FFF"/>
    <w:rsid w:val="00DD2A02"/>
    <w:rsid w:val="00DD5FB4"/>
    <w:rsid w:val="00EE0CC1"/>
    <w:rsid w:val="00EF04C5"/>
    <w:rsid w:val="00EF3EE5"/>
    <w:rsid w:val="00F4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914EDA"/>
  <w15:docId w15:val="{8ED9382D-D55B-4F47-BF19-23B8E4C3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hAnsi="Tahoma" w:cs="Tahoma"/>
      <w:spacing w:val="10"/>
      <w:sz w:val="16"/>
      <w:szCs w:val="16"/>
      <w:lang w:val="en-US" w:eastAsia="es-ES" w:bidi="hi-IN"/>
    </w:rPr>
  </w:style>
  <w:style w:type="paragraph" w:styleId="Ttulo1">
    <w:name w:val="heading 1"/>
    <w:basedOn w:val="Normal"/>
    <w:next w:val="Normal"/>
    <w:qFormat/>
    <w:pPr>
      <w:spacing w:after="80"/>
      <w:jc w:val="center"/>
      <w:outlineLvl w:val="0"/>
    </w:pPr>
    <w:rPr>
      <w:b/>
      <w:caps/>
      <w:spacing w:val="20"/>
      <w:sz w:val="24"/>
      <w:szCs w:val="24"/>
    </w:rPr>
  </w:style>
  <w:style w:type="paragraph" w:styleId="Ttulo2">
    <w:name w:val="heading 2"/>
    <w:basedOn w:val="Normal"/>
    <w:next w:val="Normal"/>
    <w:qFormat/>
    <w:pPr>
      <w:framePr w:hSpace="180" w:wrap="around" w:hAnchor="text" w:xAlign="center" w:y="490"/>
      <w:spacing w:before="40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cs="Times New Roman"/>
    </w:rPr>
  </w:style>
  <w:style w:type="paragraph" w:customStyle="1" w:styleId="SectionHeading">
    <w:name w:val="Section Heading"/>
    <w:basedOn w:val="Normal"/>
    <w:pPr>
      <w:jc w:val="center"/>
    </w:pPr>
    <w:rPr>
      <w:caps/>
      <w:lang w:val="es-ES" w:bidi="es-ES"/>
    </w:rPr>
  </w:style>
  <w:style w:type="paragraph" w:customStyle="1" w:styleId="AgreementText">
    <w:name w:val="Agreement Text"/>
    <w:basedOn w:val="Normal"/>
    <w:pPr>
      <w:framePr w:hSpace="180" w:wrap="around" w:hAnchor="text" w:xAlign="center" w:y="490"/>
      <w:numPr>
        <w:numId w:val="2"/>
      </w:numPr>
      <w:spacing w:before="40" w:after="80"/>
    </w:pPr>
    <w:rPr>
      <w:lang w:val="es-ES" w:bidi="es-ES"/>
    </w:rPr>
  </w:style>
  <w:style w:type="table" w:styleId="Tablaconcuadrcula">
    <w:name w:val="Table Grid"/>
    <w:basedOn w:val="Tablanormal"/>
    <w:rPr>
      <w:rFonts w:ascii="Tahoma" w:hAnsi="Tahoma" w:cs="Tahoma"/>
      <w:spacing w:val="10"/>
    </w:rPr>
    <w:tblPr>
      <w:tblBorders>
        <w:top w:val="single" w:sz="2" w:space="0" w:color="999999"/>
        <w:left w:val="single" w:sz="2" w:space="0" w:color="999999"/>
        <w:bottom w:val="single" w:sz="2" w:space="0" w:color="999999"/>
        <w:right w:val="single" w:sz="2" w:space="0" w:color="999999"/>
        <w:insideH w:val="single" w:sz="2" w:space="0" w:color="999999"/>
        <w:insideV w:val="single" w:sz="2" w:space="0" w:color="999999"/>
      </w:tblBorders>
      <w:tblCellMar>
        <w:top w:w="29" w:type="dxa"/>
        <w:left w:w="115" w:type="dxa"/>
        <w:bottom w:w="29" w:type="dxa"/>
        <w:right w:w="115" w:type="dxa"/>
      </w:tblCellMar>
    </w:tblPr>
  </w:style>
  <w:style w:type="paragraph" w:styleId="Encabezado">
    <w:name w:val="header"/>
    <w:basedOn w:val="Normal"/>
    <w:link w:val="EncabezadoCar"/>
    <w:rsid w:val="00991EC5"/>
    <w:pPr>
      <w:tabs>
        <w:tab w:val="center" w:pos="4419"/>
        <w:tab w:val="right" w:pos="8838"/>
      </w:tabs>
    </w:pPr>
    <w:rPr>
      <w:rFonts w:cs="Mangal"/>
      <w:szCs w:val="14"/>
    </w:rPr>
  </w:style>
  <w:style w:type="character" w:customStyle="1" w:styleId="EncabezadoCar">
    <w:name w:val="Encabezado Car"/>
    <w:link w:val="Encabezado"/>
    <w:rsid w:val="00991EC5"/>
    <w:rPr>
      <w:rFonts w:ascii="Tahoma" w:hAnsi="Tahoma" w:cs="Mangal"/>
      <w:spacing w:val="10"/>
      <w:sz w:val="16"/>
      <w:szCs w:val="14"/>
      <w:lang w:val="en-US" w:eastAsia="es-ES" w:bidi="hi-IN"/>
    </w:rPr>
  </w:style>
  <w:style w:type="paragraph" w:styleId="Piedepgina">
    <w:name w:val="footer"/>
    <w:basedOn w:val="Normal"/>
    <w:link w:val="PiedepginaCar"/>
    <w:rsid w:val="00991EC5"/>
    <w:pPr>
      <w:tabs>
        <w:tab w:val="center" w:pos="4419"/>
        <w:tab w:val="right" w:pos="8838"/>
      </w:tabs>
    </w:pPr>
    <w:rPr>
      <w:rFonts w:cs="Mangal"/>
      <w:szCs w:val="14"/>
    </w:rPr>
  </w:style>
  <w:style w:type="character" w:customStyle="1" w:styleId="PiedepginaCar">
    <w:name w:val="Pie de página Car"/>
    <w:link w:val="Piedepgina"/>
    <w:rsid w:val="00991EC5"/>
    <w:rPr>
      <w:rFonts w:ascii="Tahoma" w:hAnsi="Tahoma" w:cs="Mangal"/>
      <w:spacing w:val="10"/>
      <w:sz w:val="16"/>
      <w:szCs w:val="14"/>
      <w:lang w:val="en-US" w:eastAsia="es-ES" w:bidi="hi-IN"/>
    </w:rPr>
  </w:style>
  <w:style w:type="paragraph" w:styleId="Prrafodelista">
    <w:name w:val="List Paragraph"/>
    <w:basedOn w:val="Normal"/>
    <w:uiPriority w:val="34"/>
    <w:qFormat/>
    <w:rsid w:val="000C1814"/>
    <w:pPr>
      <w:ind w:left="720"/>
      <w:contextualSpacing/>
    </w:pPr>
    <w:rPr>
      <w:rFonts w:cs="Mangal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ANNER\AppData\Roaming\Microsoft\Plantillas\Business%20credit%20applicat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F8746-9860-4DFE-8A9E-DCB7F5D16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C:\Users\SCANNER\AppData\Roaming\Microsoft\Plantillas\Business credit application.dot</Template>
  <TotalTime>2</TotalTime>
  <Pages>1</Pages>
  <Words>282</Words>
  <Characters>2002</Characters>
  <Application>Microsoft Office Word</Application>
  <DocSecurity>0</DocSecurity>
  <Lines>200</Lines>
  <Paragraphs>91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Contoso, S.R.L.</vt:lpstr>
    </vt:vector>
  </TitlesOfParts>
  <Company>Microsoft Corporation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reyes</dc:creator>
  <cp:lastModifiedBy>daniel opazo damiani</cp:lastModifiedBy>
  <cp:revision>2</cp:revision>
  <cp:lastPrinted>2014-04-09T16:07:00Z</cp:lastPrinted>
  <dcterms:created xsi:type="dcterms:W3CDTF">2026-01-28T23:57:00Z</dcterms:created>
  <dcterms:modified xsi:type="dcterms:W3CDTF">2026-01-28T23:57:00Z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TC010427473082</vt:lpwstr>
  </property>
</Properties>
</file>